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2699" w:rsidRDefault="00A92699" w:rsidP="00A92699">
      <w:pPr>
        <w:jc w:val="center"/>
        <w:rPr>
          <w:rFonts w:asciiTheme="majorEastAsia" w:eastAsiaTheme="majorEastAsia" w:hAnsiTheme="majorEastAsia" w:cstheme="minorBidi"/>
          <w:b/>
          <w:bCs/>
          <w:sz w:val="52"/>
          <w:szCs w:val="52"/>
        </w:rPr>
      </w:pPr>
      <w:bookmarkStart w:id="0" w:name="_Toc448081834"/>
      <w:r>
        <w:rPr>
          <w:rFonts w:asciiTheme="majorEastAsia" w:eastAsiaTheme="majorEastAsia" w:hAnsiTheme="majorEastAsia" w:hint="eastAsia"/>
          <w:b/>
          <w:bCs/>
          <w:sz w:val="52"/>
          <w:szCs w:val="52"/>
        </w:rPr>
        <w:t>信号与信息处理综合实验</w:t>
      </w:r>
    </w:p>
    <w:p w:rsidR="00A92699" w:rsidRDefault="00A92699" w:rsidP="00A92699">
      <w:pPr>
        <w:jc w:val="center"/>
        <w:rPr>
          <w:rFonts w:asciiTheme="majorEastAsia" w:eastAsiaTheme="majorEastAsia" w:hAnsiTheme="majorEastAsia"/>
          <w:b/>
          <w:bCs/>
          <w:sz w:val="52"/>
          <w:szCs w:val="52"/>
        </w:rPr>
      </w:pPr>
      <w:r>
        <w:rPr>
          <w:rFonts w:asciiTheme="majorEastAsia" w:eastAsiaTheme="majorEastAsia" w:hAnsiTheme="majorEastAsia" w:hint="eastAsia"/>
          <w:b/>
          <w:bCs/>
          <w:sz w:val="52"/>
          <w:szCs w:val="52"/>
        </w:rPr>
        <w:t>DSP实验</w:t>
      </w:r>
      <w:proofErr w:type="gramStart"/>
      <w:r>
        <w:rPr>
          <w:rFonts w:asciiTheme="majorEastAsia" w:eastAsiaTheme="majorEastAsia" w:hAnsiTheme="majorEastAsia" w:hint="eastAsia"/>
          <w:b/>
          <w:bCs/>
          <w:sz w:val="52"/>
          <w:szCs w:val="52"/>
        </w:rPr>
        <w:t>一</w:t>
      </w:r>
      <w:proofErr w:type="gramEnd"/>
      <w:r>
        <w:rPr>
          <w:rFonts w:asciiTheme="majorEastAsia" w:eastAsiaTheme="majorEastAsia" w:hAnsiTheme="majorEastAsia" w:hint="eastAsia"/>
          <w:b/>
          <w:bCs/>
          <w:sz w:val="52"/>
          <w:szCs w:val="52"/>
        </w:rPr>
        <w:t>：</w:t>
      </w:r>
      <w:r>
        <w:rPr>
          <w:rFonts w:asciiTheme="majorEastAsia" w:eastAsiaTheme="majorEastAsia" w:hAnsiTheme="majorEastAsia" w:hint="eastAsia"/>
          <w:b/>
          <w:sz w:val="52"/>
          <w:szCs w:val="52"/>
        </w:rPr>
        <w:t>HELLO和LED</w:t>
      </w:r>
    </w:p>
    <w:p w:rsidR="00A92699" w:rsidRDefault="00A92699" w:rsidP="00A92699">
      <w:pPr>
        <w:jc w:val="center"/>
        <w:rPr>
          <w:rFonts w:asciiTheme="majorEastAsia" w:eastAsiaTheme="majorEastAsia" w:hAnsiTheme="majorEastAsia"/>
          <w:b/>
          <w:sz w:val="52"/>
          <w:szCs w:val="52"/>
        </w:rPr>
      </w:pPr>
      <w:r>
        <w:rPr>
          <w:rFonts w:asciiTheme="majorEastAsia" w:eastAsiaTheme="majorEastAsia" w:hAnsiTheme="majorEastAsia" w:hint="eastAsia"/>
          <w:b/>
          <w:bCs/>
          <w:sz w:val="52"/>
          <w:szCs w:val="52"/>
        </w:rPr>
        <w:t>实验报告</w:t>
      </w:r>
    </w:p>
    <w:p w:rsidR="00A92699" w:rsidRDefault="00A92699" w:rsidP="00A92699">
      <w:pPr>
        <w:jc w:val="center"/>
        <w:rPr>
          <w:rFonts w:asciiTheme="minorHAnsi" w:hAnsiTheme="minorHAnsi"/>
          <w:szCs w:val="22"/>
        </w:rPr>
      </w:pPr>
      <w:r>
        <w:rPr>
          <w:noProof/>
        </w:rPr>
        <w:drawing>
          <wp:inline distT="0" distB="0" distL="0" distR="0">
            <wp:extent cx="3794760" cy="3947160"/>
            <wp:effectExtent l="0" t="0" r="0" b="0"/>
            <wp:docPr id="8" name="图片 8" descr="说明: C:\Users\hyyf\AppData\Roaming\Tencent\Users\936693730\QQ\WinTemp\RichOle\V_]PQ8LV9OWD@0ZK7G0A20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说明: C:\Users\hyyf\AppData\Roaming\Tencent\Users\936693730\QQ\WinTemp\RichOle\V_]PQ8LV9OWD@0ZK7G0A20H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699" w:rsidRDefault="00A92699" w:rsidP="00693C1F">
      <w:pPr>
        <w:spacing w:line="900" w:lineRule="exact"/>
        <w:ind w:firstLine="420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   </w:t>
      </w:r>
      <w:r>
        <w:rPr>
          <w:rFonts w:hint="eastAsia"/>
          <w:sz w:val="36"/>
          <w:szCs w:val="36"/>
          <w:u w:val="single"/>
        </w:rPr>
        <w:t>学院：</w:t>
      </w:r>
      <w:r>
        <w:rPr>
          <w:sz w:val="36"/>
          <w:szCs w:val="36"/>
          <w:u w:val="single"/>
        </w:rPr>
        <w:t xml:space="preserve"> </w:t>
      </w:r>
      <w:r w:rsidR="00693C1F">
        <w:rPr>
          <w:sz w:val="36"/>
          <w:szCs w:val="36"/>
          <w:u w:val="single"/>
        </w:rPr>
        <w:t xml:space="preserve">  </w:t>
      </w:r>
      <w:r>
        <w:rPr>
          <w:rFonts w:hint="eastAsia"/>
          <w:sz w:val="36"/>
          <w:szCs w:val="36"/>
          <w:u w:val="single"/>
        </w:rPr>
        <w:t>信息与通信工程学院</w:t>
      </w:r>
      <w:r w:rsidR="00693C1F">
        <w:rPr>
          <w:rFonts w:hint="eastAsia"/>
          <w:sz w:val="36"/>
          <w:szCs w:val="36"/>
          <w:u w:val="single"/>
        </w:rPr>
        <w:t xml:space="preserve"> </w:t>
      </w:r>
      <w:r w:rsidR="00693C1F">
        <w:rPr>
          <w:sz w:val="36"/>
          <w:szCs w:val="36"/>
          <w:u w:val="single"/>
        </w:rPr>
        <w:t xml:space="preserve">     </w:t>
      </w:r>
      <w:r>
        <w:rPr>
          <w:sz w:val="36"/>
          <w:szCs w:val="36"/>
          <w:u w:val="single"/>
        </w:rPr>
        <w:t xml:space="preserve">  </w:t>
      </w:r>
    </w:p>
    <w:p w:rsidR="00A92699" w:rsidRDefault="00A92699" w:rsidP="00693C1F">
      <w:pPr>
        <w:spacing w:line="900" w:lineRule="exact"/>
        <w:ind w:firstLine="420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   </w:t>
      </w:r>
      <w:r>
        <w:rPr>
          <w:rFonts w:hint="eastAsia"/>
          <w:sz w:val="36"/>
          <w:szCs w:val="36"/>
          <w:u w:val="single"/>
        </w:rPr>
        <w:t>班级：</w:t>
      </w:r>
      <w:r>
        <w:rPr>
          <w:sz w:val="36"/>
          <w:szCs w:val="36"/>
          <w:u w:val="single"/>
        </w:rPr>
        <w:t xml:space="preserve"> </w:t>
      </w:r>
      <w:r w:rsidR="00693C1F">
        <w:rPr>
          <w:sz w:val="36"/>
          <w:szCs w:val="36"/>
          <w:u w:val="single"/>
        </w:rPr>
        <w:t xml:space="preserve">       </w:t>
      </w:r>
      <w:r>
        <w:rPr>
          <w:sz w:val="36"/>
          <w:szCs w:val="36"/>
          <w:u w:val="single"/>
        </w:rPr>
        <w:t>2016211126</w:t>
      </w:r>
      <w:r>
        <w:rPr>
          <w:sz w:val="36"/>
          <w:szCs w:val="36"/>
          <w:u w:val="single"/>
        </w:rPr>
        <w:tab/>
      </w:r>
      <w:r w:rsidR="00693C1F">
        <w:rPr>
          <w:sz w:val="36"/>
          <w:szCs w:val="36"/>
          <w:u w:val="single"/>
        </w:rPr>
        <w:t xml:space="preserve">  </w:t>
      </w:r>
      <w:r>
        <w:rPr>
          <w:sz w:val="36"/>
          <w:szCs w:val="36"/>
          <w:u w:val="single"/>
        </w:rPr>
        <w:t xml:space="preserve">         </w:t>
      </w:r>
    </w:p>
    <w:p w:rsidR="00A92699" w:rsidRDefault="00A92699" w:rsidP="00693C1F">
      <w:pPr>
        <w:spacing w:line="900" w:lineRule="exact"/>
        <w:ind w:firstLine="420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   </w:t>
      </w:r>
      <w:r>
        <w:rPr>
          <w:rFonts w:hint="eastAsia"/>
          <w:sz w:val="36"/>
          <w:szCs w:val="36"/>
          <w:u w:val="single"/>
        </w:rPr>
        <w:t>姓名</w:t>
      </w:r>
      <w:r>
        <w:rPr>
          <w:sz w:val="36"/>
          <w:szCs w:val="36"/>
          <w:u w:val="single"/>
        </w:rPr>
        <w:t xml:space="preserve">:   </w:t>
      </w:r>
      <w:r w:rsidR="00C34DA1">
        <w:rPr>
          <w:sz w:val="36"/>
          <w:szCs w:val="36"/>
          <w:u w:val="single"/>
        </w:rPr>
        <w:tab/>
      </w:r>
      <w:r w:rsidR="00C34DA1">
        <w:rPr>
          <w:sz w:val="36"/>
          <w:szCs w:val="36"/>
          <w:u w:val="single"/>
        </w:rPr>
        <w:tab/>
      </w:r>
      <w:r w:rsidR="00C34DA1">
        <w:rPr>
          <w:sz w:val="36"/>
          <w:szCs w:val="36"/>
          <w:u w:val="single"/>
        </w:rPr>
        <w:tab/>
      </w:r>
      <w:r w:rsidR="00C34DA1">
        <w:rPr>
          <w:sz w:val="36"/>
          <w:szCs w:val="36"/>
          <w:u w:val="single"/>
        </w:rPr>
        <w:tab/>
      </w:r>
      <w:proofErr w:type="gramStart"/>
      <w:r>
        <w:rPr>
          <w:rFonts w:hint="eastAsia"/>
          <w:sz w:val="36"/>
          <w:szCs w:val="36"/>
          <w:u w:val="single"/>
        </w:rPr>
        <w:t>刘嘉天</w:t>
      </w:r>
      <w:proofErr w:type="gramEnd"/>
      <w:r>
        <w:rPr>
          <w:sz w:val="36"/>
          <w:szCs w:val="36"/>
          <w:u w:val="single"/>
        </w:rPr>
        <w:t xml:space="preserve"> </w:t>
      </w:r>
      <w:r w:rsidR="00C34DA1">
        <w:rPr>
          <w:sz w:val="36"/>
          <w:szCs w:val="36"/>
          <w:u w:val="single"/>
        </w:rPr>
        <w:tab/>
      </w:r>
      <w:r>
        <w:rPr>
          <w:sz w:val="36"/>
          <w:szCs w:val="36"/>
          <w:u w:val="single"/>
        </w:rPr>
        <w:t xml:space="preserve">          </w:t>
      </w:r>
    </w:p>
    <w:p w:rsidR="00A92699" w:rsidRDefault="00A92699" w:rsidP="00693C1F">
      <w:pPr>
        <w:spacing w:line="900" w:lineRule="exact"/>
        <w:ind w:firstLine="420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 </w:t>
      </w:r>
      <w:r w:rsidR="00693C1F">
        <w:rPr>
          <w:sz w:val="36"/>
          <w:szCs w:val="36"/>
          <w:u w:val="single"/>
        </w:rPr>
        <w:tab/>
      </w:r>
      <w:r>
        <w:rPr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</w:rPr>
        <w:t>学号</w:t>
      </w:r>
      <w:r>
        <w:rPr>
          <w:sz w:val="36"/>
          <w:szCs w:val="36"/>
          <w:u w:val="single"/>
        </w:rPr>
        <w:t xml:space="preserve">:   </w:t>
      </w:r>
      <w:r w:rsidR="00693C1F">
        <w:rPr>
          <w:sz w:val="36"/>
          <w:szCs w:val="36"/>
          <w:u w:val="single"/>
        </w:rPr>
        <w:t xml:space="preserve">      </w:t>
      </w:r>
      <w:r>
        <w:rPr>
          <w:sz w:val="36"/>
          <w:szCs w:val="36"/>
          <w:u w:val="single"/>
        </w:rPr>
        <w:t>20162107</w:t>
      </w:r>
      <w:r w:rsidR="00693C1F">
        <w:rPr>
          <w:sz w:val="36"/>
          <w:szCs w:val="36"/>
          <w:u w:val="single"/>
        </w:rPr>
        <w:t xml:space="preserve">17   </w:t>
      </w:r>
      <w:r>
        <w:rPr>
          <w:sz w:val="36"/>
          <w:szCs w:val="36"/>
          <w:u w:val="single"/>
        </w:rPr>
        <w:t xml:space="preserve">        </w:t>
      </w:r>
    </w:p>
    <w:p w:rsidR="00A92699" w:rsidRDefault="00A92699" w:rsidP="00A92699">
      <w:pPr>
        <w:jc w:val="left"/>
        <w:rPr>
          <w:szCs w:val="22"/>
        </w:rPr>
      </w:pPr>
    </w:p>
    <w:p w:rsidR="00F25015" w:rsidRDefault="00EF193F" w:rsidP="00EF193F">
      <w:pPr>
        <w:pStyle w:val="2"/>
      </w:pPr>
      <w:bookmarkStart w:id="1" w:name="_GoBack"/>
      <w:bookmarkEnd w:id="1"/>
      <w:proofErr w:type="gramStart"/>
      <w:r>
        <w:rPr>
          <w:rFonts w:hint="eastAsia"/>
        </w:rPr>
        <w:lastRenderedPageBreak/>
        <w:t>一</w:t>
      </w:r>
      <w:proofErr w:type="gramEnd"/>
      <w:r>
        <w:rPr>
          <w:rFonts w:hint="eastAsia"/>
        </w:rPr>
        <w:t>.</w:t>
      </w:r>
      <w:r w:rsidR="009B7FF3">
        <w:t xml:space="preserve"> </w:t>
      </w:r>
      <w:r>
        <w:rPr>
          <w:rFonts w:hint="eastAsia"/>
        </w:rPr>
        <w:t>实验目的</w:t>
      </w:r>
      <w:bookmarkEnd w:id="0"/>
    </w:p>
    <w:p w:rsidR="00EF193F" w:rsidRDefault="00EF193F" w:rsidP="00EF193F">
      <w:r w:rsidRPr="00EF193F">
        <w:rPr>
          <w:rFonts w:hint="eastAsia"/>
        </w:rPr>
        <w:t>熟悉</w:t>
      </w:r>
      <w:r w:rsidRPr="00EF193F">
        <w:t>CCS v5</w:t>
      </w:r>
      <w:r w:rsidRPr="00EF193F">
        <w:t>的开发流程，了解各个菜单的功能。</w:t>
      </w:r>
    </w:p>
    <w:p w:rsidR="00EF193F" w:rsidRDefault="00EF193F" w:rsidP="00EF193F">
      <w:pPr>
        <w:pStyle w:val="2"/>
      </w:pPr>
      <w:bookmarkStart w:id="2" w:name="_Toc448081835"/>
      <w:r>
        <w:rPr>
          <w:rFonts w:hint="eastAsia"/>
        </w:rPr>
        <w:t>二.</w:t>
      </w:r>
      <w:r w:rsidR="009B7FF3">
        <w:t xml:space="preserve"> </w:t>
      </w:r>
      <w:r>
        <w:rPr>
          <w:rFonts w:hint="eastAsia"/>
        </w:rPr>
        <w:t>实验环境</w:t>
      </w:r>
      <w:bookmarkEnd w:id="2"/>
    </w:p>
    <w:p w:rsidR="00EF193F" w:rsidRDefault="00EF193F" w:rsidP="00EF193F">
      <w:r>
        <w:t>Code Composer Studio v5</w:t>
      </w:r>
      <w:r>
        <w:rPr>
          <w:rFonts w:hint="eastAsia"/>
        </w:rPr>
        <w:t>，</w:t>
      </w:r>
      <w:r w:rsidRPr="00EF193F">
        <w:t>Windows XP</w:t>
      </w:r>
      <w:r w:rsidRPr="00EF193F">
        <w:t>，</w:t>
      </w:r>
      <w:r w:rsidRPr="00EF193F">
        <w:t>DSP</w:t>
      </w:r>
      <w:r w:rsidRPr="00EF193F">
        <w:t>开发板</w:t>
      </w:r>
    </w:p>
    <w:p w:rsidR="00EF193F" w:rsidRDefault="00EF193F" w:rsidP="00EF193F">
      <w:pPr>
        <w:pStyle w:val="2"/>
      </w:pPr>
      <w:bookmarkStart w:id="3" w:name="_Toc448081836"/>
      <w:r>
        <w:rPr>
          <w:rFonts w:hint="eastAsia"/>
        </w:rPr>
        <w:t>三.</w:t>
      </w:r>
      <w:r w:rsidR="009B7FF3">
        <w:t xml:space="preserve"> </w:t>
      </w:r>
      <w:r>
        <w:rPr>
          <w:rFonts w:hint="eastAsia"/>
        </w:rPr>
        <w:t>实验要求</w:t>
      </w:r>
      <w:bookmarkEnd w:id="3"/>
    </w:p>
    <w:p w:rsidR="00EF193F" w:rsidRPr="00BB4E34" w:rsidRDefault="00EF193F" w:rsidP="00BB4E34">
      <w:pPr>
        <w:pStyle w:val="a9"/>
        <w:numPr>
          <w:ilvl w:val="0"/>
          <w:numId w:val="9"/>
        </w:numPr>
        <w:ind w:firstLineChars="0"/>
      </w:pPr>
      <w:r w:rsidRPr="00BB4E34">
        <w:rPr>
          <w:rFonts w:hint="eastAsia"/>
        </w:rPr>
        <w:t>在控制台显示</w:t>
      </w:r>
      <w:r w:rsidRPr="00BB4E34">
        <w:rPr>
          <w:rFonts w:hint="eastAsia"/>
        </w:rPr>
        <w:t xml:space="preserve"> </w:t>
      </w:r>
      <w:r w:rsidRPr="00BB4E34">
        <w:t>Hello World</w:t>
      </w:r>
    </w:p>
    <w:p w:rsidR="00EF193F" w:rsidRDefault="00EF193F" w:rsidP="00BB4E34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控制</w:t>
      </w:r>
      <w:r>
        <w:rPr>
          <w:rFonts w:hint="eastAsia"/>
        </w:rPr>
        <w:t xml:space="preserve"> LED</w:t>
      </w:r>
      <w:r>
        <w:t xml:space="preserve"> </w:t>
      </w:r>
      <w:r>
        <w:rPr>
          <w:rFonts w:hint="eastAsia"/>
        </w:rPr>
        <w:t>灯闪烁</w:t>
      </w:r>
    </w:p>
    <w:p w:rsidR="00EF193F" w:rsidRDefault="00EF193F" w:rsidP="00EF193F">
      <w:r w:rsidRPr="00EF193F">
        <w:t>FTP</w:t>
      </w:r>
      <w:r w:rsidRPr="00EF193F">
        <w:t>给出一个</w:t>
      </w:r>
      <w:r w:rsidRPr="00EF193F">
        <w:t>LED</w:t>
      </w:r>
      <w:r w:rsidRPr="00EF193F">
        <w:t>的程序模板，可以控制</w:t>
      </w:r>
      <w:r>
        <w:t>LED</w:t>
      </w:r>
      <w:r>
        <w:rPr>
          <w:rFonts w:hint="eastAsia"/>
        </w:rPr>
        <w:t>-</w:t>
      </w:r>
      <w:r w:rsidRPr="00EF193F">
        <w:t>0</w:t>
      </w:r>
      <w:r w:rsidRPr="00EF193F">
        <w:t>的闪烁。基于该模板，需要完成：</w:t>
      </w:r>
    </w:p>
    <w:p w:rsidR="002C7D4E" w:rsidRDefault="00EF193F" w:rsidP="00EF193F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修改闪烁的频率；</w:t>
      </w:r>
    </w:p>
    <w:p w:rsidR="00EF193F" w:rsidRDefault="00EF193F" w:rsidP="00EF193F">
      <w:pPr>
        <w:pStyle w:val="a9"/>
        <w:numPr>
          <w:ilvl w:val="0"/>
          <w:numId w:val="11"/>
        </w:numPr>
        <w:ind w:firstLineChars="0"/>
      </w:pPr>
      <w:r w:rsidRPr="00EF193F">
        <w:t>通过写</w:t>
      </w:r>
      <w:r w:rsidRPr="00EF193F">
        <w:t>8bit</w:t>
      </w:r>
      <w:r w:rsidRPr="00EF193F">
        <w:t>数值到</w:t>
      </w:r>
      <w:r w:rsidRPr="00EF193F">
        <w:t>CPLD</w:t>
      </w:r>
      <w:r w:rsidRPr="00EF193F">
        <w:t>寄存器来控制</w:t>
      </w:r>
      <w:r w:rsidRPr="00EF193F">
        <w:t>LED</w:t>
      </w:r>
      <w:r w:rsidRPr="00EF193F">
        <w:t>，使得</w:t>
      </w:r>
      <w:r w:rsidRPr="00EF193F">
        <w:t>4</w:t>
      </w:r>
      <w:r w:rsidRPr="00EF193F">
        <w:t>个</w:t>
      </w:r>
      <w:r w:rsidRPr="00EF193F">
        <w:t>LED</w:t>
      </w:r>
      <w:r w:rsidRPr="00EF193F">
        <w:t>以</w:t>
      </w:r>
      <w:r w:rsidRPr="00EF193F">
        <w:t>200ms</w:t>
      </w:r>
      <w:r w:rsidRPr="00EF193F">
        <w:t>的频率同时打开和关闭</w:t>
      </w:r>
      <w:r>
        <w:rPr>
          <w:rFonts w:hint="eastAsia"/>
        </w:rPr>
        <w:t>；</w:t>
      </w:r>
    </w:p>
    <w:p w:rsidR="00EF193F" w:rsidRDefault="00EF193F" w:rsidP="00BB4E34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在验收时候依照助教的要求改变</w:t>
      </w:r>
      <w:r>
        <w:rPr>
          <w:rFonts w:hint="eastAsia"/>
        </w:rPr>
        <w:t xml:space="preserve"> LED </w:t>
      </w:r>
      <w:r>
        <w:rPr>
          <w:rFonts w:hint="eastAsia"/>
        </w:rPr>
        <w:t>灯的闪烁方式</w:t>
      </w:r>
    </w:p>
    <w:p w:rsidR="002C7D4E" w:rsidRDefault="00EF193F" w:rsidP="002C7D4E">
      <w:pPr>
        <w:pStyle w:val="2"/>
      </w:pPr>
      <w:bookmarkStart w:id="4" w:name="_Toc448081837"/>
      <w:r>
        <w:rPr>
          <w:rFonts w:hint="eastAsia"/>
        </w:rPr>
        <w:t>四.</w:t>
      </w:r>
      <w:r w:rsidR="009B7FF3">
        <w:t xml:space="preserve"> </w:t>
      </w:r>
      <w:r>
        <w:rPr>
          <w:rFonts w:hint="eastAsia"/>
        </w:rPr>
        <w:t>实验原理</w:t>
      </w:r>
      <w:bookmarkStart w:id="5" w:name="_Toc448081838"/>
      <w:bookmarkEnd w:id="4"/>
    </w:p>
    <w:p w:rsidR="00EF193F" w:rsidRDefault="00EF193F" w:rsidP="002C7D4E">
      <w:pPr>
        <w:pStyle w:val="2"/>
        <w:numPr>
          <w:ilvl w:val="0"/>
          <w:numId w:val="12"/>
        </w:numPr>
      </w:pPr>
      <w:r>
        <w:rPr>
          <w:rFonts w:hint="eastAsia"/>
        </w:rPr>
        <w:t>总体介绍</w:t>
      </w:r>
      <w:bookmarkEnd w:id="5"/>
    </w:p>
    <w:p w:rsidR="00EF193F" w:rsidRDefault="00EF193F" w:rsidP="002C7D4E">
      <w:pPr>
        <w:ind w:firstLineChars="200" w:firstLine="420"/>
      </w:pPr>
      <w:r>
        <w:t>DSP</w:t>
      </w:r>
      <w:r>
        <w:t>芯片也称数字信号处理器，是一种特别适合于进行数字信号处理运算的微处理器，其主要应用是实时快速地实现各种数字信号处理算法。</w:t>
      </w:r>
      <w:r>
        <w:rPr>
          <w:rFonts w:hint="eastAsia"/>
        </w:rPr>
        <w:t>本学期</w:t>
      </w:r>
      <w:r>
        <w:t>DSP</w:t>
      </w:r>
      <w:r>
        <w:t>实验所用芯片为</w:t>
      </w:r>
      <w:r>
        <w:t>TI</w:t>
      </w:r>
      <w:r>
        <w:t>公司生产的</w:t>
      </w:r>
      <w:r w:rsidRPr="00EF193F">
        <w:rPr>
          <w:rFonts w:cs="Times New Roman"/>
        </w:rPr>
        <w:t>TMS320C6416T</w:t>
      </w:r>
      <w:r>
        <w:t>。</w:t>
      </w:r>
      <w:r>
        <w:t>TMS320C6416T</w:t>
      </w:r>
      <w:r>
        <w:t>为定点</w:t>
      </w:r>
      <w:r>
        <w:t>DSP</w:t>
      </w:r>
      <w:r>
        <w:t>，基于第二代高性能的</w:t>
      </w:r>
      <w:r>
        <w:t>VLIW</w:t>
      </w:r>
      <w:r>
        <w:t>架构，拥有超长指令字，即一种非常长的指令组合，它把许多条指令连在一起，增加了运算的速度。</w:t>
      </w:r>
    </w:p>
    <w:p w:rsidR="00EF193F" w:rsidRDefault="00EF193F" w:rsidP="002C7D4E">
      <w:pPr>
        <w:pStyle w:val="2"/>
        <w:numPr>
          <w:ilvl w:val="0"/>
          <w:numId w:val="12"/>
        </w:numPr>
      </w:pPr>
      <w:bookmarkStart w:id="6" w:name="_Toc448081839"/>
      <w:r>
        <w:rPr>
          <w:rFonts w:hint="eastAsia"/>
        </w:rPr>
        <w:t>处理器介绍</w:t>
      </w:r>
      <w:bookmarkEnd w:id="6"/>
    </w:p>
    <w:p w:rsidR="00EF193F" w:rsidRDefault="00EF193F" w:rsidP="002C7D4E">
      <w:pPr>
        <w:ind w:firstLineChars="200" w:firstLine="420"/>
      </w:pPr>
      <w:r>
        <w:rPr>
          <w:rFonts w:hint="eastAsia"/>
        </w:rPr>
        <w:t>该系列芯片的处理器由三部分组成：</w:t>
      </w:r>
    </w:p>
    <w:p w:rsidR="00EF193F" w:rsidRDefault="00EF193F" w:rsidP="002C7D4E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CPU</w:t>
      </w:r>
      <w:r>
        <w:rPr>
          <w:rFonts w:hint="eastAsia"/>
        </w:rPr>
        <w:t>内核：有</w:t>
      </w:r>
      <w:r>
        <w:rPr>
          <w:rFonts w:hint="eastAsia"/>
        </w:rPr>
        <w:t>8</w:t>
      </w:r>
      <w:r>
        <w:rPr>
          <w:rFonts w:hint="eastAsia"/>
        </w:rPr>
        <w:t>个并行操作的功能单元，被分为类似的两套有两组寄存器，每组包括</w:t>
      </w:r>
      <w:r>
        <w:rPr>
          <w:rFonts w:hint="eastAsia"/>
        </w:rPr>
        <w:t>16</w:t>
      </w:r>
      <w:r>
        <w:rPr>
          <w:rFonts w:hint="eastAsia"/>
        </w:rPr>
        <w:t>个</w:t>
      </w:r>
      <w:r>
        <w:rPr>
          <w:rFonts w:hint="eastAsia"/>
        </w:rPr>
        <w:t>32</w:t>
      </w:r>
      <w:r>
        <w:rPr>
          <w:rFonts w:hint="eastAsia"/>
        </w:rPr>
        <w:t>位寄存器；</w:t>
      </w:r>
    </w:p>
    <w:p w:rsidR="00EF193F" w:rsidRDefault="00EF193F" w:rsidP="002C7D4E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存储器：包括程序存储器和数据存储器片内程序存储器总线宽度为</w:t>
      </w:r>
      <w:r>
        <w:rPr>
          <w:rFonts w:hint="eastAsia"/>
        </w:rPr>
        <w:t>256bit</w:t>
      </w:r>
      <w:r>
        <w:rPr>
          <w:rFonts w:hint="eastAsia"/>
        </w:rPr>
        <w:t>，每个周期可取</w:t>
      </w:r>
      <w:r>
        <w:rPr>
          <w:rFonts w:hint="eastAsia"/>
        </w:rPr>
        <w:t>8</w:t>
      </w:r>
      <w:r>
        <w:rPr>
          <w:rFonts w:hint="eastAsia"/>
        </w:rPr>
        <w:t>条</w:t>
      </w:r>
      <w:r>
        <w:rPr>
          <w:rFonts w:hint="eastAsia"/>
        </w:rPr>
        <w:t>32</w:t>
      </w:r>
      <w:r>
        <w:rPr>
          <w:rFonts w:hint="eastAsia"/>
        </w:rPr>
        <w:t>位指令；</w:t>
      </w:r>
    </w:p>
    <w:p w:rsidR="00EF193F" w:rsidRDefault="000A7FD8" w:rsidP="002C7D4E">
      <w:pPr>
        <w:pStyle w:val="a9"/>
        <w:numPr>
          <w:ilvl w:val="0"/>
          <w:numId w:val="13"/>
        </w:numPr>
        <w:ind w:firstLineChars="0"/>
      </w:pPr>
      <w:r w:rsidRPr="000A7FD8">
        <w:rPr>
          <w:rFonts w:hint="eastAsia"/>
        </w:rPr>
        <w:t>外设：直接存储器访问</w:t>
      </w:r>
      <w:r w:rsidRPr="000A7FD8">
        <w:rPr>
          <w:rFonts w:hint="eastAsia"/>
        </w:rPr>
        <w:t>DMA</w:t>
      </w:r>
      <w:r w:rsidRPr="000A7FD8">
        <w:rPr>
          <w:rFonts w:hint="eastAsia"/>
        </w:rPr>
        <w:t>、外部存储器接口</w:t>
      </w:r>
      <w:r w:rsidRPr="000A7FD8">
        <w:rPr>
          <w:rFonts w:hint="eastAsia"/>
        </w:rPr>
        <w:t>EMIF</w:t>
      </w:r>
      <w:r w:rsidRPr="000A7FD8">
        <w:rPr>
          <w:rFonts w:hint="eastAsia"/>
        </w:rPr>
        <w:t>、串口、扩展总线、定时器等。</w:t>
      </w:r>
    </w:p>
    <w:p w:rsidR="000A7FD8" w:rsidRDefault="000A7FD8" w:rsidP="002C7D4E">
      <w:pPr>
        <w:pStyle w:val="2"/>
        <w:numPr>
          <w:ilvl w:val="0"/>
          <w:numId w:val="12"/>
        </w:numPr>
      </w:pPr>
      <w:bookmarkStart w:id="7" w:name="_Toc448081840"/>
      <w:r>
        <w:rPr>
          <w:rFonts w:hint="eastAsia"/>
        </w:rPr>
        <w:t>相关函数介绍</w:t>
      </w:r>
      <w:bookmarkEnd w:id="7"/>
    </w:p>
    <w:p w:rsidR="000A7FD8" w:rsidRDefault="000A7FD8" w:rsidP="002C7D4E">
      <w:pPr>
        <w:ind w:firstLineChars="200" w:firstLine="420"/>
      </w:pPr>
      <w:r w:rsidRPr="000A7FD8">
        <w:rPr>
          <w:rFonts w:hint="eastAsia"/>
        </w:rPr>
        <w:t>为了方便用户对</w:t>
      </w:r>
      <w:r w:rsidRPr="000A7FD8">
        <w:rPr>
          <w:rFonts w:hint="eastAsia"/>
        </w:rPr>
        <w:t>DSP</w:t>
      </w:r>
      <w:r w:rsidRPr="000A7FD8">
        <w:rPr>
          <w:rFonts w:hint="eastAsia"/>
        </w:rPr>
        <w:t>系统进行开发，</w:t>
      </w:r>
      <w:r w:rsidRPr="000A7FD8">
        <w:rPr>
          <w:rFonts w:hint="eastAsia"/>
        </w:rPr>
        <w:t>TI</w:t>
      </w:r>
      <w:r w:rsidRPr="000A7FD8">
        <w:rPr>
          <w:rFonts w:hint="eastAsia"/>
        </w:rPr>
        <w:t>公司的第三方提供一种简单的系统评估平台，</w:t>
      </w:r>
      <w:r w:rsidRPr="000A7FD8">
        <w:rPr>
          <w:rFonts w:hint="eastAsia"/>
        </w:rPr>
        <w:lastRenderedPageBreak/>
        <w:t>即</w:t>
      </w:r>
      <w:r w:rsidRPr="000A7FD8">
        <w:rPr>
          <w:rFonts w:hint="eastAsia"/>
        </w:rPr>
        <w:t>DSK</w:t>
      </w:r>
      <w:r w:rsidRPr="000A7FD8">
        <w:rPr>
          <w:rFonts w:hint="eastAsia"/>
        </w:rPr>
        <w:t>开发套件和评估板。</w:t>
      </w:r>
      <w:r w:rsidRPr="000A7FD8">
        <w:rPr>
          <w:rFonts w:hint="eastAsia"/>
        </w:rPr>
        <w:t>DSK</w:t>
      </w:r>
      <w:r w:rsidRPr="000A7FD8">
        <w:rPr>
          <w:rFonts w:hint="eastAsia"/>
        </w:rPr>
        <w:t>和</w:t>
      </w:r>
      <w:r w:rsidRPr="000A7FD8">
        <w:rPr>
          <w:rFonts w:hint="eastAsia"/>
        </w:rPr>
        <w:t>EVM(</w:t>
      </w:r>
      <w:r w:rsidRPr="000A7FD8">
        <w:rPr>
          <w:rFonts w:hint="eastAsia"/>
        </w:rPr>
        <w:t>评估板）除了提供基本的硬件平台外，还提供完整的代码生成工具和调试工具。用户可以使用</w:t>
      </w:r>
      <w:r w:rsidRPr="000A7FD8">
        <w:rPr>
          <w:rFonts w:hint="eastAsia"/>
        </w:rPr>
        <w:t>DSK</w:t>
      </w:r>
      <w:r w:rsidRPr="000A7FD8">
        <w:rPr>
          <w:rFonts w:hint="eastAsia"/>
        </w:rPr>
        <w:t>或</w:t>
      </w:r>
      <w:r w:rsidRPr="000A7FD8">
        <w:rPr>
          <w:rFonts w:hint="eastAsia"/>
        </w:rPr>
        <w:t>EVM</w:t>
      </w:r>
      <w:r w:rsidRPr="000A7FD8">
        <w:rPr>
          <w:rFonts w:hint="eastAsia"/>
        </w:rPr>
        <w:t>完成需要设计系统的硬件性能、软件算法的评估，为确定系统的软</w:t>
      </w:r>
      <w:r w:rsidRPr="000A7FD8">
        <w:rPr>
          <w:rFonts w:hint="eastAsia"/>
        </w:rPr>
        <w:t>/</w:t>
      </w:r>
      <w:r w:rsidRPr="000A7FD8">
        <w:rPr>
          <w:rFonts w:hint="eastAsia"/>
        </w:rPr>
        <w:t>硬件方案提供可靠的依据。</w:t>
      </w:r>
    </w:p>
    <w:p w:rsidR="000A7FD8" w:rsidRDefault="000A7FD8" w:rsidP="002C7D4E">
      <w:pPr>
        <w:ind w:firstLineChars="200" w:firstLine="420"/>
      </w:pPr>
      <w:r>
        <w:rPr>
          <w:rFonts w:hint="eastAsia"/>
        </w:rPr>
        <w:t>以下为</w:t>
      </w:r>
      <w:r>
        <w:rPr>
          <w:rFonts w:hint="eastAsia"/>
        </w:rPr>
        <w:t>DSK6416</w:t>
      </w:r>
      <w:r>
        <w:rPr>
          <w:rFonts w:hint="eastAsia"/>
        </w:rPr>
        <w:t>提供的</w:t>
      </w:r>
      <w:r>
        <w:rPr>
          <w:rFonts w:hint="eastAsia"/>
        </w:rPr>
        <w:t>DSP</w:t>
      </w:r>
      <w:r>
        <w:rPr>
          <w:rFonts w:hint="eastAsia"/>
        </w:rPr>
        <w:t>开发相关函数：</w:t>
      </w:r>
    </w:p>
    <w:p w:rsidR="000A7FD8" w:rsidRDefault="000A7FD8" w:rsidP="002C7D4E">
      <w:pPr>
        <w:ind w:firstLineChars="200" w:firstLine="420"/>
      </w:pPr>
      <w:r>
        <w:rPr>
          <w:rFonts w:hint="eastAsia"/>
        </w:rPr>
        <w:t xml:space="preserve">void  DSK6416_init();/* </w:t>
      </w:r>
      <w:r>
        <w:rPr>
          <w:rFonts w:hint="eastAsia"/>
        </w:rPr>
        <w:t>初始化所有板子的初始函数</w:t>
      </w:r>
      <w:r>
        <w:rPr>
          <w:rFonts w:hint="eastAsia"/>
        </w:rPr>
        <w:t>*/</w:t>
      </w:r>
    </w:p>
    <w:p w:rsidR="000A7FD8" w:rsidRDefault="000A7FD8" w:rsidP="002C7D4E">
      <w:pPr>
        <w:ind w:firstLineChars="200" w:firstLine="420"/>
      </w:pPr>
      <w:r>
        <w:rPr>
          <w:rFonts w:hint="eastAsia"/>
        </w:rPr>
        <w:t xml:space="preserve">uint8  DSK6416_rget(int16 regnum); /* </w:t>
      </w:r>
      <w:r>
        <w:rPr>
          <w:rFonts w:hint="eastAsia"/>
        </w:rPr>
        <w:t>读取</w:t>
      </w:r>
      <w:r>
        <w:rPr>
          <w:rFonts w:hint="eastAsia"/>
        </w:rPr>
        <w:t>CPLD</w:t>
      </w:r>
      <w:r>
        <w:rPr>
          <w:rFonts w:hint="eastAsia"/>
        </w:rPr>
        <w:t>寄存器的</w:t>
      </w:r>
      <w:r>
        <w:rPr>
          <w:rFonts w:hint="eastAsia"/>
        </w:rPr>
        <w:t xml:space="preserve">8bit </w:t>
      </w:r>
      <w:r>
        <w:rPr>
          <w:rFonts w:hint="eastAsia"/>
        </w:rPr>
        <w:t>值</w:t>
      </w:r>
      <w:r>
        <w:rPr>
          <w:rFonts w:hint="eastAsia"/>
        </w:rPr>
        <w:t>*/</w:t>
      </w:r>
    </w:p>
    <w:p w:rsidR="000A7FD8" w:rsidRDefault="000A7FD8" w:rsidP="002C7D4E">
      <w:pPr>
        <w:ind w:firstLineChars="200" w:firstLine="420"/>
      </w:pPr>
      <w:r>
        <w:rPr>
          <w:rFonts w:hint="eastAsia"/>
        </w:rPr>
        <w:t xml:space="preserve">void  DSK6416_rset(int16 regnum, uint8 </w:t>
      </w:r>
      <w:proofErr w:type="spellStart"/>
      <w:r>
        <w:rPr>
          <w:rFonts w:hint="eastAsia"/>
        </w:rPr>
        <w:t>regval</w:t>
      </w:r>
      <w:proofErr w:type="spellEnd"/>
      <w:r>
        <w:rPr>
          <w:rFonts w:hint="eastAsia"/>
        </w:rPr>
        <w:t xml:space="preserve">); /* </w:t>
      </w:r>
      <w:r>
        <w:rPr>
          <w:rFonts w:hint="eastAsia"/>
        </w:rPr>
        <w:t>写</w:t>
      </w:r>
      <w:r>
        <w:rPr>
          <w:rFonts w:hint="eastAsia"/>
        </w:rPr>
        <w:t>8 bit</w:t>
      </w:r>
      <w:r>
        <w:rPr>
          <w:rFonts w:hint="eastAsia"/>
        </w:rPr>
        <w:t>数值到</w:t>
      </w:r>
      <w:r>
        <w:rPr>
          <w:rFonts w:hint="eastAsia"/>
        </w:rPr>
        <w:t>CPLD</w:t>
      </w:r>
      <w:r>
        <w:rPr>
          <w:rFonts w:hint="eastAsia"/>
        </w:rPr>
        <w:t>寄存器</w:t>
      </w:r>
      <w:r>
        <w:rPr>
          <w:rFonts w:hint="eastAsia"/>
        </w:rPr>
        <w:t>*/</w:t>
      </w:r>
    </w:p>
    <w:p w:rsidR="000A7FD8" w:rsidRDefault="000A7FD8" w:rsidP="002C7D4E">
      <w:pPr>
        <w:ind w:firstLineChars="200" w:firstLine="420"/>
      </w:pPr>
      <w:r>
        <w:rPr>
          <w:rFonts w:hint="eastAsia"/>
        </w:rPr>
        <w:t xml:space="preserve">void  DSK6416_wait(uint32 delay); /* </w:t>
      </w:r>
      <w:r>
        <w:rPr>
          <w:rFonts w:hint="eastAsia"/>
        </w:rPr>
        <w:t>插入</w:t>
      </w:r>
      <w:r>
        <w:rPr>
          <w:rFonts w:hint="eastAsia"/>
        </w:rPr>
        <w:t>dl</w:t>
      </w:r>
      <w:r>
        <w:rPr>
          <w:rFonts w:hint="eastAsia"/>
        </w:rPr>
        <w:t>次的迭代循环</w:t>
      </w:r>
      <w:r>
        <w:rPr>
          <w:rFonts w:hint="eastAsia"/>
        </w:rPr>
        <w:t>*/</w:t>
      </w:r>
    </w:p>
    <w:p w:rsidR="000A7FD8" w:rsidRDefault="000A7FD8" w:rsidP="002C7D4E">
      <w:pPr>
        <w:ind w:firstLineChars="200" w:firstLine="420"/>
      </w:pPr>
      <w:r>
        <w:rPr>
          <w:rFonts w:hint="eastAsia"/>
        </w:rPr>
        <w:t xml:space="preserve">void  DSK6416_waitusec(Uint32  delay); /* </w:t>
      </w:r>
      <w:r>
        <w:rPr>
          <w:rFonts w:hint="eastAsia"/>
        </w:rPr>
        <w:t>插入</w:t>
      </w:r>
      <w:r>
        <w:rPr>
          <w:rFonts w:hint="eastAsia"/>
        </w:rPr>
        <w:t xml:space="preserve">dl </w:t>
      </w:r>
      <w:r>
        <w:rPr>
          <w:rFonts w:hint="eastAsia"/>
        </w:rPr>
        <w:t>微秒的迭代循环</w:t>
      </w:r>
      <w:r>
        <w:rPr>
          <w:rFonts w:hint="eastAsia"/>
        </w:rPr>
        <w:t>*/</w:t>
      </w:r>
    </w:p>
    <w:p w:rsidR="000A7FD8" w:rsidRDefault="000A7FD8" w:rsidP="002C7D4E">
      <w:pPr>
        <w:ind w:firstLineChars="200" w:firstLine="420"/>
      </w:pPr>
      <w:r>
        <w:rPr>
          <w:rFonts w:hint="eastAsia"/>
        </w:rPr>
        <w:t>利用以上函数，实现</w:t>
      </w:r>
      <w:r>
        <w:rPr>
          <w:rFonts w:hint="eastAsia"/>
        </w:rPr>
        <w:t>DSP</w:t>
      </w:r>
      <w:r>
        <w:rPr>
          <w:rFonts w:hint="eastAsia"/>
        </w:rPr>
        <w:t>板子的初始化以及开关状态读取和</w:t>
      </w:r>
      <w:r>
        <w:rPr>
          <w:rFonts w:hint="eastAsia"/>
        </w:rPr>
        <w:t>LED</w:t>
      </w:r>
      <w:r>
        <w:rPr>
          <w:rFonts w:hint="eastAsia"/>
        </w:rPr>
        <w:t>灯</w:t>
      </w:r>
      <w:proofErr w:type="gramStart"/>
      <w:r>
        <w:rPr>
          <w:rFonts w:hint="eastAsia"/>
        </w:rPr>
        <w:t>的亮灭控制</w:t>
      </w:r>
      <w:proofErr w:type="gramEnd"/>
      <w:r>
        <w:rPr>
          <w:rFonts w:hint="eastAsia"/>
        </w:rPr>
        <w:t>。</w:t>
      </w:r>
    </w:p>
    <w:p w:rsidR="000A7FD8" w:rsidRDefault="000A7FD8" w:rsidP="000A7FD8">
      <w:pPr>
        <w:pStyle w:val="2"/>
      </w:pPr>
      <w:bookmarkStart w:id="8" w:name="_Toc448081842"/>
      <w:r>
        <w:rPr>
          <w:rFonts w:hint="eastAsia"/>
        </w:rPr>
        <w:t>五.</w:t>
      </w:r>
      <w:r w:rsidR="009B7FF3">
        <w:t xml:space="preserve"> </w:t>
      </w:r>
      <w:r>
        <w:rPr>
          <w:rFonts w:hint="eastAsia"/>
        </w:rPr>
        <w:t>功能描述</w:t>
      </w:r>
      <w:bookmarkEnd w:id="8"/>
    </w:p>
    <w:p w:rsidR="002C7D4E" w:rsidRDefault="000A7FD8" w:rsidP="000A7FD8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运行程序后，在控制台显示</w:t>
      </w:r>
      <w:r>
        <w:rPr>
          <w:rFonts w:hint="eastAsia"/>
        </w:rPr>
        <w:t>Hello World</w:t>
      </w:r>
      <w:r>
        <w:rPr>
          <w:rFonts w:hint="eastAsia"/>
        </w:rPr>
        <w:t>；</w:t>
      </w:r>
    </w:p>
    <w:p w:rsidR="002C7D4E" w:rsidRDefault="000A7FD8" w:rsidP="000A7FD8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通过写</w:t>
      </w:r>
      <w:r>
        <w:rPr>
          <w:rFonts w:hint="eastAsia"/>
        </w:rPr>
        <w:t>8bit</w:t>
      </w:r>
      <w:r>
        <w:rPr>
          <w:rFonts w:hint="eastAsia"/>
        </w:rPr>
        <w:t>数值到</w:t>
      </w:r>
      <w:r>
        <w:rPr>
          <w:rFonts w:hint="eastAsia"/>
        </w:rPr>
        <w:t>CPLD</w:t>
      </w:r>
      <w:r w:rsidR="00167ED1">
        <w:rPr>
          <w:rFonts w:hint="eastAsia"/>
        </w:rPr>
        <w:t>寄存器来实现按键控制四盏</w:t>
      </w:r>
      <w:r>
        <w:rPr>
          <w:rFonts w:hint="eastAsia"/>
        </w:rPr>
        <w:t>LED</w:t>
      </w:r>
      <w:r>
        <w:rPr>
          <w:rFonts w:hint="eastAsia"/>
        </w:rPr>
        <w:t>灯以一定频率同时亮灭；</w:t>
      </w:r>
    </w:p>
    <w:p w:rsidR="002C7D4E" w:rsidRDefault="000A7FD8" w:rsidP="000A7FD8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通过写</w:t>
      </w:r>
      <w:r>
        <w:rPr>
          <w:rFonts w:hint="eastAsia"/>
        </w:rPr>
        <w:t>8bit</w:t>
      </w:r>
      <w:r>
        <w:rPr>
          <w:rFonts w:hint="eastAsia"/>
        </w:rPr>
        <w:t>数值到</w:t>
      </w:r>
      <w:r>
        <w:rPr>
          <w:rFonts w:hint="eastAsia"/>
        </w:rPr>
        <w:t>CPLD</w:t>
      </w:r>
      <w:r>
        <w:rPr>
          <w:rFonts w:hint="eastAsia"/>
        </w:rPr>
        <w:t>寄存器来实现四盏</w:t>
      </w:r>
      <w:r>
        <w:rPr>
          <w:rFonts w:hint="eastAsia"/>
        </w:rPr>
        <w:t>LED</w:t>
      </w:r>
      <w:proofErr w:type="gramStart"/>
      <w:r w:rsidR="00167ED1">
        <w:rPr>
          <w:rFonts w:hint="eastAsia"/>
        </w:rPr>
        <w:t>灯</w:t>
      </w:r>
      <w:r>
        <w:rPr>
          <w:rFonts w:hint="eastAsia"/>
        </w:rPr>
        <w:t>作为</w:t>
      </w:r>
      <w:proofErr w:type="gramEnd"/>
      <w:r>
        <w:rPr>
          <w:rFonts w:hint="eastAsia"/>
        </w:rPr>
        <w:t>跑马灯顺序亮灭；</w:t>
      </w:r>
    </w:p>
    <w:p w:rsidR="000A7FD8" w:rsidRDefault="000A7FD8" w:rsidP="000A7FD8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通过写</w:t>
      </w:r>
      <w:r>
        <w:rPr>
          <w:rFonts w:hint="eastAsia"/>
        </w:rPr>
        <w:t>8bit</w:t>
      </w:r>
      <w:r>
        <w:rPr>
          <w:rFonts w:hint="eastAsia"/>
        </w:rPr>
        <w:t>数值到</w:t>
      </w:r>
      <w:r>
        <w:rPr>
          <w:rFonts w:hint="eastAsia"/>
        </w:rPr>
        <w:t>CPLD</w:t>
      </w:r>
      <w:r>
        <w:rPr>
          <w:rFonts w:hint="eastAsia"/>
        </w:rPr>
        <w:t>寄存器来实现四盏</w:t>
      </w:r>
      <w:r>
        <w:rPr>
          <w:rFonts w:hint="eastAsia"/>
        </w:rPr>
        <w:t>LED</w:t>
      </w:r>
      <w:proofErr w:type="gramStart"/>
      <w:r w:rsidR="00167ED1">
        <w:rPr>
          <w:rFonts w:hint="eastAsia"/>
        </w:rPr>
        <w:t>灯</w:t>
      </w:r>
      <w:r w:rsidR="005C782A">
        <w:rPr>
          <w:rFonts w:hint="eastAsia"/>
        </w:rPr>
        <w:t>作为</w:t>
      </w:r>
      <w:proofErr w:type="gramEnd"/>
      <w:r w:rsidR="005C782A">
        <w:rPr>
          <w:rFonts w:hint="eastAsia"/>
        </w:rPr>
        <w:t>跑马灯</w:t>
      </w:r>
      <w:r>
        <w:rPr>
          <w:rFonts w:hint="eastAsia"/>
        </w:rPr>
        <w:t>加速亮灭；</w:t>
      </w:r>
    </w:p>
    <w:p w:rsidR="000A7FD8" w:rsidRPr="000A7FD8" w:rsidRDefault="000A7FD8" w:rsidP="000A7FD8">
      <w:pPr>
        <w:pStyle w:val="2"/>
      </w:pPr>
      <w:bookmarkStart w:id="9" w:name="_Toc448081843"/>
      <w:r w:rsidRPr="000A7FD8">
        <w:rPr>
          <w:rFonts w:hint="eastAsia"/>
        </w:rPr>
        <w:t>六</w:t>
      </w:r>
      <w:r>
        <w:rPr>
          <w:rFonts w:hint="eastAsia"/>
        </w:rPr>
        <w:t>.</w:t>
      </w:r>
      <w:r w:rsidR="009B7FF3">
        <w:t xml:space="preserve"> </w:t>
      </w:r>
      <w:r w:rsidRPr="000A7FD8">
        <w:rPr>
          <w:rFonts w:hint="eastAsia"/>
        </w:rPr>
        <w:t>程序模块描述</w:t>
      </w:r>
      <w:bookmarkEnd w:id="9"/>
    </w:p>
    <w:p w:rsidR="000A7FD8" w:rsidRDefault="002C7D4E" w:rsidP="002C7D4E">
      <w:pPr>
        <w:pStyle w:val="3"/>
        <w:numPr>
          <w:ilvl w:val="0"/>
          <w:numId w:val="15"/>
        </w:numPr>
      </w:pPr>
      <w:bookmarkStart w:id="10" w:name="_Toc448081844"/>
      <w:r>
        <w:t xml:space="preserve"> </w:t>
      </w:r>
      <w:r w:rsidR="009B7FF3" w:rsidRPr="009B7FF3">
        <w:rPr>
          <w:rFonts w:hint="eastAsia"/>
        </w:rPr>
        <w:t>Hello World模块</w:t>
      </w:r>
      <w:bookmarkEnd w:id="10"/>
    </w:p>
    <w:p w:rsidR="00370C37" w:rsidRPr="00370C37" w:rsidRDefault="00E170EC" w:rsidP="002C7D4E">
      <w:pPr>
        <w:ind w:firstLineChars="200" w:firstLine="420"/>
      </w:pPr>
      <w:r>
        <w:rPr>
          <w:rFonts w:hint="eastAsia"/>
        </w:rPr>
        <w:t>使用</w:t>
      </w:r>
      <w:r w:rsidR="00E9068E" w:rsidRPr="00E9068E">
        <w:t xml:space="preserve"> </w:t>
      </w:r>
      <w:proofErr w:type="spellStart"/>
      <w:r w:rsidR="00E9068E" w:rsidRPr="00E9068E">
        <w:t>printf</w:t>
      </w:r>
      <w:proofErr w:type="spellEnd"/>
      <w:r w:rsidR="00E9068E">
        <w:t xml:space="preserve"> </w:t>
      </w:r>
      <w:r>
        <w:rPr>
          <w:rFonts w:hint="eastAsia"/>
        </w:rPr>
        <w:t>语句</w:t>
      </w:r>
      <w:r w:rsidR="00981474">
        <w:rPr>
          <w:rFonts w:hint="eastAsia"/>
        </w:rPr>
        <w:t>输出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"Hello World!"</m:t>
        </m:r>
      </m:oMath>
      <w:r>
        <w:rPr>
          <w:rFonts w:hint="eastAsia"/>
        </w:rPr>
        <w:t>。</w:t>
      </w:r>
    </w:p>
    <w:p w:rsidR="009B7FF3" w:rsidRDefault="00693C1F" w:rsidP="00B957B4">
      <w:pPr>
        <w:pStyle w:val="3"/>
      </w:pPr>
      <w:r>
        <w:t>6.2</w:t>
      </w:r>
      <w:r w:rsidR="00167ED1">
        <w:t xml:space="preserve"> </w:t>
      </w:r>
      <w:r w:rsidR="00B957B4">
        <w:rPr>
          <w:rFonts w:hint="eastAsia"/>
        </w:rPr>
        <w:t>跑马灯</w:t>
      </w:r>
      <w:r w:rsidR="00167ED1" w:rsidRPr="009B7FF3">
        <w:rPr>
          <w:rFonts w:hint="eastAsia"/>
        </w:rPr>
        <w:t>模块</w:t>
      </w:r>
    </w:p>
    <w:p w:rsidR="00DB2DA1" w:rsidRDefault="00DB2DA1" w:rsidP="002C7D4E">
      <w:pPr>
        <w:ind w:firstLineChars="200" w:firstLine="420"/>
      </w:pPr>
      <w:r>
        <w:rPr>
          <w:rFonts w:hint="eastAsia"/>
        </w:rPr>
        <w:t>首先初始化板子初始函数以及</w:t>
      </w:r>
      <w:r>
        <w:rPr>
          <w:rFonts w:hint="eastAsia"/>
        </w:rPr>
        <w:t>LED</w:t>
      </w:r>
      <w:r>
        <w:rPr>
          <w:rFonts w:hint="eastAsia"/>
        </w:rPr>
        <w:t>及</w:t>
      </w:r>
      <w:r>
        <w:rPr>
          <w:rFonts w:hint="eastAsia"/>
        </w:rPr>
        <w:t>DIP</w:t>
      </w:r>
      <w:r>
        <w:rPr>
          <w:rFonts w:hint="eastAsia"/>
        </w:rPr>
        <w:t>，</w:t>
      </w:r>
      <w:r w:rsidRPr="00370C37">
        <w:rPr>
          <w:rFonts w:hint="eastAsia"/>
        </w:rPr>
        <w:t>然后</w:t>
      </w:r>
      <w:r>
        <w:rPr>
          <w:rFonts w:hint="eastAsia"/>
        </w:rPr>
        <w:t>设置</w:t>
      </w:r>
      <w:r w:rsidRPr="00E9068E">
        <w:rPr>
          <w:rFonts w:hint="eastAsia"/>
        </w:rPr>
        <w:t>while</w:t>
      </w:r>
      <w:r w:rsidRPr="00370C37">
        <w:rPr>
          <w:rFonts w:hint="eastAsia"/>
        </w:rPr>
        <w:t>循环</w:t>
      </w:r>
      <w:r>
        <w:rPr>
          <w:rFonts w:hint="eastAsia"/>
        </w:rPr>
        <w:t>，在循环之中读取</w:t>
      </w:r>
      <w:r w:rsidRPr="00370C37">
        <w:rPr>
          <w:rFonts w:hint="eastAsia"/>
        </w:rPr>
        <w:t>CPLD</w:t>
      </w:r>
      <w:r w:rsidRPr="00370C37">
        <w:rPr>
          <w:rFonts w:hint="eastAsia"/>
        </w:rPr>
        <w:t>寄存器的</w:t>
      </w:r>
      <w:r>
        <w:rPr>
          <w:rFonts w:hint="eastAsia"/>
        </w:rPr>
        <w:t>八比特数值。</w:t>
      </w:r>
      <w:r w:rsidRPr="00370C37">
        <w:rPr>
          <w:rFonts w:hint="eastAsia"/>
        </w:rPr>
        <w:t>若检测到</w:t>
      </w:r>
      <w:r>
        <w:rPr>
          <w:rFonts w:hint="eastAsia"/>
        </w:rPr>
        <w:t>数值为</w:t>
      </w:r>
      <w:r>
        <w:rPr>
          <w:rFonts w:hint="eastAsia"/>
        </w:rPr>
        <w:t>0</w:t>
      </w:r>
      <w:r>
        <w:t>XD0</w:t>
      </w:r>
      <w:r>
        <w:rPr>
          <w:rFonts w:hint="eastAsia"/>
        </w:rPr>
        <w:t>，即表示只有</w:t>
      </w:r>
      <w:r>
        <w:rPr>
          <w:rFonts w:hint="eastAsia"/>
        </w:rPr>
        <w:t>DIP1</w:t>
      </w:r>
      <w:r>
        <w:rPr>
          <w:rFonts w:hint="eastAsia"/>
        </w:rPr>
        <w:t>按下，则依次设置</w:t>
      </w:r>
      <w:r w:rsidRPr="00370C37">
        <w:rPr>
          <w:rFonts w:hint="eastAsia"/>
        </w:rPr>
        <w:t>CPLD</w:t>
      </w:r>
      <w:r w:rsidRPr="00370C37">
        <w:rPr>
          <w:rFonts w:hint="eastAsia"/>
        </w:rPr>
        <w:t>寄存器</w:t>
      </w:r>
      <w:r>
        <w:rPr>
          <w:rFonts w:hint="eastAsia"/>
        </w:rPr>
        <w:t>八比特数</w:t>
      </w:r>
      <w:r w:rsidRPr="00370C37">
        <w:rPr>
          <w:rFonts w:hint="eastAsia"/>
        </w:rPr>
        <w:t>值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t>XE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0</w:t>
      </w:r>
      <w:r>
        <w:t>XE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0</w:t>
      </w:r>
      <w:r>
        <w:t>XE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0</w:t>
      </w:r>
      <w:r>
        <w:t>XE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0</w:t>
      </w:r>
      <w:r>
        <w:t>XE</w:t>
      </w:r>
      <w:r>
        <w:rPr>
          <w:rFonts w:hint="eastAsia"/>
        </w:rPr>
        <w:t>8</w:t>
      </w:r>
      <w:r>
        <w:rPr>
          <w:rFonts w:hint="eastAsia"/>
        </w:rPr>
        <w:t>，分别表示四盏灯全灭、只有第一盏灯亮、只有第二盏灯亮、只有第三盏灯亮、只有第四盏灯亮，在每次设置之后延迟相同的时间；否则设置</w:t>
      </w:r>
      <w:r w:rsidRPr="00370C37">
        <w:rPr>
          <w:rFonts w:hint="eastAsia"/>
        </w:rPr>
        <w:t>CPLD</w:t>
      </w:r>
      <w:r w:rsidRPr="00370C37">
        <w:rPr>
          <w:rFonts w:hint="eastAsia"/>
        </w:rPr>
        <w:t>寄存器</w:t>
      </w:r>
      <w:r>
        <w:rPr>
          <w:rFonts w:hint="eastAsia"/>
        </w:rPr>
        <w:t>八比特数</w:t>
      </w:r>
      <w:r w:rsidRPr="00370C37">
        <w:rPr>
          <w:rFonts w:hint="eastAsia"/>
        </w:rPr>
        <w:t>值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t>XE0</w:t>
      </w:r>
      <w:r>
        <w:rPr>
          <w:rFonts w:hint="eastAsia"/>
        </w:rPr>
        <w:t>，即表示四盏灯全灭。</w:t>
      </w:r>
    </w:p>
    <w:p w:rsidR="00990141" w:rsidRDefault="00693C1F" w:rsidP="00C84526">
      <w:pPr>
        <w:pStyle w:val="3"/>
      </w:pPr>
      <w:r>
        <w:t>6.3</w:t>
      </w:r>
      <w:r w:rsidR="00990141">
        <w:t xml:space="preserve"> </w:t>
      </w:r>
      <w:r w:rsidR="00990141">
        <w:rPr>
          <w:rFonts w:hint="eastAsia"/>
        </w:rPr>
        <w:t>跑马灯变速</w:t>
      </w:r>
      <w:r w:rsidR="00990141" w:rsidRPr="009B7FF3">
        <w:rPr>
          <w:rFonts w:hint="eastAsia"/>
        </w:rPr>
        <w:t>模块</w:t>
      </w:r>
    </w:p>
    <w:p w:rsidR="005C782A" w:rsidRDefault="00C84526" w:rsidP="002C7D4E">
      <w:pPr>
        <w:ind w:firstLineChars="200" w:firstLine="420"/>
      </w:pPr>
      <w:r w:rsidRPr="00C84526">
        <w:rPr>
          <w:rFonts w:hint="eastAsia"/>
        </w:rPr>
        <w:t>若检测到数值为</w:t>
      </w:r>
      <w:r>
        <w:rPr>
          <w:rFonts w:hint="eastAsia"/>
        </w:rPr>
        <w:t>0X9</w:t>
      </w:r>
      <w:r w:rsidRPr="00C84526">
        <w:rPr>
          <w:rFonts w:hint="eastAsia"/>
        </w:rPr>
        <w:t>0</w:t>
      </w:r>
      <w:r w:rsidRPr="00C84526">
        <w:rPr>
          <w:rFonts w:hint="eastAsia"/>
        </w:rPr>
        <w:t>，即表示</w:t>
      </w:r>
      <w:r w:rsidR="005C782A">
        <w:rPr>
          <w:rFonts w:hint="eastAsia"/>
        </w:rPr>
        <w:t>DIP1</w:t>
      </w:r>
      <w:r w:rsidR="005C782A">
        <w:rPr>
          <w:rFonts w:hint="eastAsia"/>
        </w:rPr>
        <w:t>与</w:t>
      </w:r>
      <w:r w:rsidR="005C782A">
        <w:rPr>
          <w:rFonts w:hint="eastAsia"/>
        </w:rPr>
        <w:t>DIP2</w:t>
      </w:r>
      <w:r>
        <w:rPr>
          <w:rFonts w:hint="eastAsia"/>
        </w:rPr>
        <w:t>同时按下</w:t>
      </w:r>
      <w:r w:rsidR="005C782A">
        <w:rPr>
          <w:rFonts w:hint="eastAsia"/>
        </w:rPr>
        <w:t>，则通过改变延迟的时间来改变跑马灯的速度。</w:t>
      </w:r>
    </w:p>
    <w:p w:rsidR="003B6B56" w:rsidRDefault="003B6B56" w:rsidP="003B6B56">
      <w:pPr>
        <w:pStyle w:val="2"/>
      </w:pPr>
      <w:r w:rsidRPr="002C7D4E">
        <w:rPr>
          <w:rFonts w:hint="eastAsia"/>
        </w:rPr>
        <w:lastRenderedPageBreak/>
        <w:t>七. 程序流程</w:t>
      </w:r>
    </w:p>
    <w:p w:rsidR="002C7D4E" w:rsidRPr="002C7D4E" w:rsidRDefault="002C7D4E" w:rsidP="002C7D4E">
      <w:r>
        <w:rPr>
          <w:rFonts w:hint="eastAsia"/>
          <w:noProof/>
        </w:rPr>
        <w:drawing>
          <wp:inline distT="0" distB="0" distL="0" distR="0" wp14:anchorId="22CE5DC6" wp14:editId="61F03B96">
            <wp:extent cx="5272405" cy="4202430"/>
            <wp:effectExtent l="0" t="0" r="0" b="0"/>
            <wp:docPr id="6" name="图片 6" descr="J:\dsp实验报告\00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dsp实验报告\003_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2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B56" w:rsidRDefault="00AD05F4" w:rsidP="00AD05F4">
      <w:pPr>
        <w:pStyle w:val="2"/>
      </w:pPr>
      <w:r>
        <w:rPr>
          <w:rFonts w:hint="eastAsia"/>
        </w:rPr>
        <w:t xml:space="preserve">八. </w:t>
      </w:r>
      <w:r w:rsidRPr="00AD05F4">
        <w:rPr>
          <w:rFonts w:hint="eastAsia"/>
        </w:rPr>
        <w:t>各种功能的测试记录、结果及说明</w:t>
      </w:r>
    </w:p>
    <w:p w:rsidR="001E4EDB" w:rsidRPr="002C7D4E" w:rsidRDefault="00FA20B8" w:rsidP="002C7D4E">
      <w:pPr>
        <w:pStyle w:val="aa"/>
        <w:numPr>
          <w:ilvl w:val="0"/>
          <w:numId w:val="20"/>
        </w:numPr>
      </w:pPr>
      <w:r w:rsidRPr="002C7D4E">
        <w:rPr>
          <w:rFonts w:hint="eastAsia"/>
        </w:rPr>
        <w:t>控制台显示</w:t>
      </w:r>
      <m:oMath>
        <m:r>
          <m:rPr>
            <m:sty m:val="p"/>
          </m:rPr>
          <w:rPr>
            <w:rFonts w:ascii="Cambria Math" w:hAnsi="Cambria Math"/>
          </w:rPr>
          <m:t xml:space="preserve"> "Hello World!"</m:t>
        </m:r>
      </m:oMath>
    </w:p>
    <w:p w:rsidR="00947724" w:rsidRDefault="00FA20B8" w:rsidP="00947724">
      <w:r>
        <w:rPr>
          <w:noProof/>
        </w:rPr>
        <w:lastRenderedPageBreak/>
        <w:drawing>
          <wp:inline distT="0" distB="0" distL="0" distR="0">
            <wp:extent cx="5274310" cy="3296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ello.b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0B8" w:rsidRDefault="00FA20B8" w:rsidP="00EE7054">
      <w:pPr>
        <w:ind w:firstLineChars="200" w:firstLine="420"/>
      </w:pPr>
      <w:r>
        <w:rPr>
          <w:rFonts w:hint="eastAsia"/>
        </w:rPr>
        <w:t>如图所示，在运行程序之后，控制台显示</w:t>
      </w:r>
      <m:oMath>
        <m:r>
          <m:rPr>
            <m:sty m:val="p"/>
          </m:rPr>
          <w:rPr>
            <w:rFonts w:ascii="Cambria Math" w:hAnsi="Cambria Math"/>
          </w:rPr>
          <m:t xml:space="preserve"> "Hello World!"</m:t>
        </m:r>
      </m:oMath>
      <w:r>
        <w:rPr>
          <w:rFonts w:hint="eastAsia"/>
        </w:rPr>
        <w:t>。</w:t>
      </w:r>
    </w:p>
    <w:p w:rsidR="00947724" w:rsidRPr="00B00704" w:rsidRDefault="00B00704" w:rsidP="00947724"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146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13" w:rsidRDefault="00AE7E13" w:rsidP="00EE7054">
      <w:pPr>
        <w:pStyle w:val="aa"/>
        <w:numPr>
          <w:ilvl w:val="0"/>
          <w:numId w:val="20"/>
        </w:numPr>
        <w:spacing w:line="360" w:lineRule="auto"/>
      </w:pPr>
      <w:r>
        <w:rPr>
          <w:rFonts w:hint="eastAsia"/>
        </w:rPr>
        <w:t>跑马灯顺序亮灭</w:t>
      </w:r>
    </w:p>
    <w:p w:rsidR="00947724" w:rsidRPr="00947724" w:rsidRDefault="00B00704" w:rsidP="00947724">
      <w:r>
        <w:rPr>
          <w:noProof/>
        </w:rPr>
        <w:lastRenderedPageBreak/>
        <w:drawing>
          <wp:inline distT="0" distB="0" distL="0" distR="0">
            <wp:extent cx="5274310" cy="32962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断点2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704" w:rsidRDefault="00B00704" w:rsidP="00EE7054">
      <w:pPr>
        <w:ind w:firstLineChars="200" w:firstLine="420"/>
      </w:pPr>
      <w:r>
        <w:rPr>
          <w:rFonts w:hint="eastAsia"/>
        </w:rPr>
        <w:t>只按下</w:t>
      </w:r>
      <w:r>
        <w:rPr>
          <w:rFonts w:hint="eastAsia"/>
        </w:rPr>
        <w:t>DIP1</w:t>
      </w:r>
      <w:r>
        <w:rPr>
          <w:rFonts w:hint="eastAsia"/>
        </w:rPr>
        <w:t>并如上图所示</w:t>
      </w:r>
      <w:r w:rsidRPr="00947724">
        <w:rPr>
          <w:rFonts w:hint="eastAsia"/>
        </w:rPr>
        <w:t>设置断点，单</w:t>
      </w:r>
      <w:proofErr w:type="gramStart"/>
      <w:r>
        <w:rPr>
          <w:rFonts w:hint="eastAsia"/>
        </w:rPr>
        <w:t>步运行</w:t>
      </w:r>
      <w:proofErr w:type="gramEnd"/>
      <w:r>
        <w:rPr>
          <w:rFonts w:hint="eastAsia"/>
        </w:rPr>
        <w:t>后查看寄存器的值，低八位的值为</w:t>
      </w:r>
      <w:r>
        <w:rPr>
          <w:rFonts w:hint="eastAsia"/>
        </w:rPr>
        <w:t>D1</w:t>
      </w:r>
      <w:r>
        <w:rPr>
          <w:rFonts w:hint="eastAsia"/>
        </w:rPr>
        <w:t>，与所赋的值相同，此时第一盏灯亮</w:t>
      </w:r>
      <w:r w:rsidRPr="00947724">
        <w:rPr>
          <w:rFonts w:hint="eastAsia"/>
        </w:rPr>
        <w:t>，如下图所示：</w:t>
      </w:r>
    </w:p>
    <w:p w:rsidR="00B00704" w:rsidRPr="00B00704" w:rsidRDefault="00B00704" w:rsidP="00B00704"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146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AD9" w:rsidRDefault="00594AD9" w:rsidP="00594AD9">
      <w:pPr>
        <w:pStyle w:val="aa"/>
        <w:numPr>
          <w:ilvl w:val="0"/>
          <w:numId w:val="20"/>
        </w:numPr>
        <w:spacing w:line="360" w:lineRule="auto"/>
      </w:pPr>
      <w:r>
        <w:rPr>
          <w:rFonts w:hint="eastAsia"/>
        </w:rPr>
        <w:t>跑马灯加速亮灭</w:t>
      </w:r>
    </w:p>
    <w:p w:rsidR="00594AD9" w:rsidRDefault="00594AD9" w:rsidP="00EE7054">
      <w:pPr>
        <w:ind w:firstLineChars="200" w:firstLine="420"/>
      </w:pPr>
      <w:r>
        <w:rPr>
          <w:rFonts w:hint="eastAsia"/>
        </w:rPr>
        <w:t>同时按下</w:t>
      </w:r>
      <w:r>
        <w:rPr>
          <w:rFonts w:hint="eastAsia"/>
        </w:rPr>
        <w:t>DIP1</w:t>
      </w:r>
      <w:r>
        <w:rPr>
          <w:rFonts w:hint="eastAsia"/>
        </w:rPr>
        <w:t>及</w:t>
      </w:r>
      <w:r>
        <w:rPr>
          <w:rFonts w:hint="eastAsia"/>
        </w:rPr>
        <w:t>DIP2</w:t>
      </w:r>
      <w:r>
        <w:rPr>
          <w:rFonts w:hint="eastAsia"/>
        </w:rPr>
        <w:t>并如上图所示</w:t>
      </w:r>
      <w:r w:rsidRPr="00947724">
        <w:rPr>
          <w:rFonts w:hint="eastAsia"/>
        </w:rPr>
        <w:t>设置断点，单</w:t>
      </w:r>
      <w:proofErr w:type="gramStart"/>
      <w:r>
        <w:rPr>
          <w:rFonts w:hint="eastAsia"/>
        </w:rPr>
        <w:t>步运行</w:t>
      </w:r>
      <w:proofErr w:type="gramEnd"/>
      <w:r>
        <w:rPr>
          <w:rFonts w:hint="eastAsia"/>
        </w:rPr>
        <w:t>后查看寄存器的值，低八位的值为</w:t>
      </w:r>
      <w:r>
        <w:rPr>
          <w:rFonts w:hint="eastAsia"/>
        </w:rPr>
        <w:t>90</w:t>
      </w:r>
      <w:r>
        <w:rPr>
          <w:rFonts w:hint="eastAsia"/>
        </w:rPr>
        <w:t>，与所赋的值相同，此时四盏灯全灭</w:t>
      </w:r>
      <w:r w:rsidRPr="00947724">
        <w:rPr>
          <w:rFonts w:hint="eastAsia"/>
        </w:rPr>
        <w:t>，如下图所示：</w:t>
      </w:r>
    </w:p>
    <w:p w:rsidR="00947724" w:rsidRPr="00594AD9" w:rsidRDefault="00A92699" w:rsidP="00947724">
      <w:r w:rsidRPr="00A92699">
        <w:rPr>
          <w:noProof/>
        </w:rPr>
        <w:lastRenderedPageBreak/>
        <w:drawing>
          <wp:inline distT="0" distB="0" distL="0" distR="0">
            <wp:extent cx="4988159" cy="3741420"/>
            <wp:effectExtent l="0" t="0" r="3175" b="0"/>
            <wp:docPr id="7" name="图片 7" descr="C:\Users\无所不能的天\Documents\Tencent Files\994182868\FileRecv\MobileFile\IMG_56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无所不能的天\Documents\Tencent Files\994182868\FileRecv\MobileFile\IMG_568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075" cy="374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5F4" w:rsidRDefault="00204AED" w:rsidP="00204AED">
      <w:pPr>
        <w:pStyle w:val="2"/>
      </w:pPr>
      <w:r>
        <w:rPr>
          <w:rFonts w:hint="eastAsia"/>
        </w:rPr>
        <w:t>九.</w:t>
      </w:r>
      <w:r>
        <w:t xml:space="preserve"> </w:t>
      </w:r>
      <w:r w:rsidRPr="00204AED">
        <w:rPr>
          <w:rFonts w:hint="eastAsia"/>
        </w:rPr>
        <w:t>调试过程中的主要问题及难点</w:t>
      </w:r>
    </w:p>
    <w:p w:rsidR="00073E2E" w:rsidRDefault="00FA4F55" w:rsidP="00C36DCE">
      <w:pPr>
        <w:ind w:firstLineChars="200" w:firstLine="420"/>
      </w:pPr>
      <w:r>
        <w:rPr>
          <w:rFonts w:hint="eastAsia"/>
        </w:rPr>
        <w:t>第一次实验的重点在于</w:t>
      </w:r>
      <w:r w:rsidR="00947724" w:rsidRPr="00FA4F55">
        <w:rPr>
          <w:rFonts w:hint="eastAsia"/>
        </w:rPr>
        <w:t>认识</w:t>
      </w:r>
      <w:r w:rsidR="00947724" w:rsidRPr="00FA4F55">
        <w:rPr>
          <w:rFonts w:hint="eastAsia"/>
        </w:rPr>
        <w:t>DSP</w:t>
      </w:r>
      <w:r w:rsidR="00947724" w:rsidRPr="00FA4F55">
        <w:rPr>
          <w:rFonts w:hint="eastAsia"/>
        </w:rPr>
        <w:t>芯片</w:t>
      </w:r>
      <w:r>
        <w:rPr>
          <w:rFonts w:hint="eastAsia"/>
        </w:rPr>
        <w:t>的</w:t>
      </w:r>
      <w:r w:rsidR="00947724" w:rsidRPr="00FA4F55">
        <w:rPr>
          <w:rFonts w:hint="eastAsia"/>
        </w:rPr>
        <w:t>基本架构，</w:t>
      </w:r>
      <w:r w:rsidR="008A120F">
        <w:rPr>
          <w:rFonts w:hint="eastAsia"/>
        </w:rPr>
        <w:t>根据课件</w:t>
      </w:r>
      <w:r w:rsidR="008A120F">
        <w:t>的步骤，</w:t>
      </w:r>
      <w:r w:rsidR="008A120F">
        <w:rPr>
          <w:rFonts w:hint="eastAsia"/>
        </w:rPr>
        <w:t>能熟练</w:t>
      </w:r>
      <w:r w:rsidR="008A120F">
        <w:t>的</w:t>
      </w:r>
      <w:r w:rsidR="008A120F">
        <w:rPr>
          <w:rFonts w:hint="eastAsia"/>
        </w:rPr>
        <w:t>操作</w:t>
      </w:r>
      <w:r w:rsidR="008A120F">
        <w:t>使用</w:t>
      </w:r>
      <w:r w:rsidR="000A2615" w:rsidRPr="000A2615">
        <w:rPr>
          <w:rFonts w:hint="eastAsia"/>
        </w:rPr>
        <w:t>Code Composer Studio v5</w:t>
      </w:r>
      <w:r w:rsidR="008A120F">
        <w:rPr>
          <w:rFonts w:hint="eastAsia"/>
        </w:rPr>
        <w:t>工作环境，在编写</w:t>
      </w:r>
      <w:r w:rsidR="008A120F">
        <w:t>简单的程序代码之后，</w:t>
      </w:r>
      <w:r w:rsidR="008A120F">
        <w:rPr>
          <w:rFonts w:hint="eastAsia"/>
        </w:rPr>
        <w:t>完成</w:t>
      </w:r>
      <w:r w:rsidR="008A120F">
        <w:t>编译</w:t>
      </w:r>
      <w:r w:rsidR="008A120F">
        <w:rPr>
          <w:rFonts w:hint="eastAsia"/>
        </w:rPr>
        <w:t>、调试等</w:t>
      </w:r>
      <w:r w:rsidR="008A120F">
        <w:t>步骤</w:t>
      </w:r>
      <w:r w:rsidR="008A120F">
        <w:rPr>
          <w:rFonts w:hint="eastAsia"/>
        </w:rPr>
        <w:t>。</w:t>
      </w:r>
      <w:r w:rsidR="00C36DCE">
        <w:rPr>
          <w:rFonts w:hint="eastAsia"/>
        </w:rPr>
        <w:t>过程中遇到</w:t>
      </w:r>
      <w:r w:rsidR="00C36DCE">
        <w:t>的</w:t>
      </w:r>
      <w:r w:rsidR="00C36DCE">
        <w:rPr>
          <w:rFonts w:hint="eastAsia"/>
        </w:rPr>
        <w:t>一个</w:t>
      </w:r>
      <w:r w:rsidR="00C36DCE">
        <w:t>问题</w:t>
      </w:r>
      <w:r w:rsidR="00C36DCE">
        <w:rPr>
          <w:rFonts w:hint="eastAsia"/>
        </w:rPr>
        <w:t>是硬件</w:t>
      </w:r>
      <w:r w:rsidR="00C36DCE">
        <w:t>驱动的安装，在刚开始</w:t>
      </w:r>
      <w:r w:rsidR="00C36DCE">
        <w:rPr>
          <w:rFonts w:hint="eastAsia"/>
        </w:rPr>
        <w:t>做</w:t>
      </w:r>
      <w:r w:rsidR="00C36DCE">
        <w:t>实验</w:t>
      </w:r>
      <w:r w:rsidR="00C36DCE">
        <w:rPr>
          <w:rFonts w:hint="eastAsia"/>
        </w:rPr>
        <w:t>时我没有</w:t>
      </w:r>
      <w:r w:rsidR="00C36DCE">
        <w:t>注意到这个问题，一直到</w:t>
      </w:r>
      <w:r w:rsidR="00C36DCE">
        <w:rPr>
          <w:rFonts w:hint="eastAsia"/>
        </w:rPr>
        <w:t>调试过程中报错时</w:t>
      </w:r>
      <w:r w:rsidR="00C36DCE">
        <w:t>才发现驱动安装有问题，</w:t>
      </w:r>
      <w:r w:rsidR="00C36DCE">
        <w:rPr>
          <w:rFonts w:hint="eastAsia"/>
        </w:rPr>
        <w:t>后来向</w:t>
      </w:r>
      <w:r w:rsidR="00C36DCE">
        <w:t>同学询问</w:t>
      </w:r>
      <w:r w:rsidR="00C36DCE">
        <w:rPr>
          <w:rFonts w:hint="eastAsia"/>
        </w:rPr>
        <w:t>了</w:t>
      </w:r>
      <w:r w:rsidR="00C36DCE">
        <w:t>手动</w:t>
      </w:r>
      <w:r w:rsidR="00C36DCE">
        <w:rPr>
          <w:rFonts w:hint="eastAsia"/>
        </w:rPr>
        <w:t>导入</w:t>
      </w:r>
      <w:r w:rsidR="00C36DCE">
        <w:t>安装驱动的</w:t>
      </w:r>
      <w:r w:rsidR="00C36DCE">
        <w:rPr>
          <w:rFonts w:hint="eastAsia"/>
        </w:rPr>
        <w:t>方法，</w:t>
      </w:r>
      <w:r w:rsidR="00C36DCE">
        <w:t>才顺利完成了实验。</w:t>
      </w:r>
      <w:r w:rsidR="00A92699">
        <w:rPr>
          <w:rFonts w:hint="eastAsia"/>
        </w:rPr>
        <w:t>初次使用对软件不太熟悉经常找不到</w:t>
      </w:r>
      <w:r w:rsidR="00A92699">
        <w:rPr>
          <w:rFonts w:hint="eastAsia"/>
        </w:rPr>
        <w:t>bug</w:t>
      </w:r>
      <w:r w:rsidR="00A92699">
        <w:rPr>
          <w:rFonts w:hint="eastAsia"/>
        </w:rPr>
        <w:t>的原因以及修改的方式比如对头文件的添加，包的路径的修改。通过这个实验渐渐地进入了状态，对进一步开发做好了坚实的基础。</w:t>
      </w:r>
    </w:p>
    <w:p w:rsidR="00204AED" w:rsidRDefault="00204AED" w:rsidP="00204AED">
      <w:pPr>
        <w:pStyle w:val="2"/>
      </w:pPr>
      <w:r>
        <w:rPr>
          <w:rFonts w:hint="eastAsia"/>
        </w:rPr>
        <w:t>十.</w:t>
      </w:r>
      <w:r>
        <w:t xml:space="preserve"> </w:t>
      </w:r>
      <w:r>
        <w:rPr>
          <w:rFonts w:hint="eastAsia"/>
        </w:rPr>
        <w:t>心得体会</w:t>
      </w:r>
    </w:p>
    <w:p w:rsidR="00A869E1" w:rsidRDefault="000A2615" w:rsidP="00407EE4">
      <w:pPr>
        <w:ind w:firstLineChars="200" w:firstLine="420"/>
      </w:pPr>
      <w:r w:rsidRPr="000A2615">
        <w:rPr>
          <w:rFonts w:hint="eastAsia"/>
        </w:rPr>
        <w:t>总体来说</w:t>
      </w:r>
      <w:r>
        <w:rPr>
          <w:rFonts w:hint="eastAsia"/>
        </w:rPr>
        <w:t>第一次</w:t>
      </w:r>
      <w:r>
        <w:rPr>
          <w:rFonts w:hint="eastAsia"/>
        </w:rPr>
        <w:t>D</w:t>
      </w:r>
      <w:r>
        <w:t>SP</w:t>
      </w:r>
      <w:r>
        <w:rPr>
          <w:rFonts w:hint="eastAsia"/>
        </w:rPr>
        <w:t>实验比较简单，主要是学习</w:t>
      </w:r>
      <w:r w:rsidRPr="000A2615">
        <w:rPr>
          <w:rFonts w:hint="eastAsia"/>
        </w:rPr>
        <w:t>DSP</w:t>
      </w:r>
      <w:r w:rsidRPr="000A2615">
        <w:rPr>
          <w:rFonts w:hint="eastAsia"/>
        </w:rPr>
        <w:t>芯片的基本知识</w:t>
      </w:r>
      <w:r>
        <w:rPr>
          <w:rFonts w:hint="eastAsia"/>
        </w:rPr>
        <w:t>，熟悉</w:t>
      </w:r>
      <w:r>
        <w:rPr>
          <w:rFonts w:hint="eastAsia"/>
        </w:rPr>
        <w:t>D</w:t>
      </w:r>
      <w:r>
        <w:t>SK</w:t>
      </w:r>
      <w:r>
        <w:rPr>
          <w:rFonts w:hint="eastAsia"/>
        </w:rPr>
        <w:t>开发板</w:t>
      </w:r>
      <w:r>
        <w:t>以及</w:t>
      </w:r>
      <w:r w:rsidRPr="000A2615">
        <w:rPr>
          <w:rFonts w:hint="eastAsia"/>
        </w:rPr>
        <w:t>Code Composer Studio v5</w:t>
      </w:r>
      <w:r>
        <w:rPr>
          <w:rFonts w:hint="eastAsia"/>
        </w:rPr>
        <w:t>集成</w:t>
      </w:r>
      <w:r>
        <w:t>开发环境，</w:t>
      </w:r>
      <w:r>
        <w:rPr>
          <w:rFonts w:hint="eastAsia"/>
        </w:rPr>
        <w:t>掌握</w:t>
      </w:r>
      <w:r w:rsidRPr="000A2615">
        <w:rPr>
          <w:rFonts w:hint="eastAsia"/>
        </w:rPr>
        <w:t>利用</w:t>
      </w:r>
      <w:r w:rsidRPr="000A2615">
        <w:rPr>
          <w:rFonts w:hint="eastAsia"/>
        </w:rPr>
        <w:t>CPLD</w:t>
      </w:r>
      <w:r w:rsidRPr="000A2615">
        <w:rPr>
          <w:rFonts w:hint="eastAsia"/>
        </w:rPr>
        <w:t>的</w:t>
      </w:r>
      <w:r w:rsidRPr="000A2615">
        <w:rPr>
          <w:rFonts w:hint="eastAsia"/>
        </w:rPr>
        <w:t>USER_REG</w:t>
      </w:r>
      <w:r w:rsidRPr="000A2615">
        <w:rPr>
          <w:rFonts w:hint="eastAsia"/>
        </w:rPr>
        <w:t>寄存器配置</w:t>
      </w:r>
      <w:r w:rsidRPr="000A2615">
        <w:rPr>
          <w:rFonts w:hint="eastAsia"/>
        </w:rPr>
        <w:t>LED</w:t>
      </w:r>
      <w:r w:rsidRPr="000A2615">
        <w:rPr>
          <w:rFonts w:hint="eastAsia"/>
        </w:rPr>
        <w:t>和</w:t>
      </w:r>
      <w:r w:rsidRPr="000A2615">
        <w:rPr>
          <w:rFonts w:hint="eastAsia"/>
        </w:rPr>
        <w:t>DIP</w:t>
      </w:r>
      <w:r w:rsidRPr="000A2615">
        <w:rPr>
          <w:rFonts w:hint="eastAsia"/>
        </w:rPr>
        <w:t>开关</w:t>
      </w:r>
      <w:r>
        <w:rPr>
          <w:rFonts w:hint="eastAsia"/>
        </w:rPr>
        <w:t>的方法，了解</w:t>
      </w:r>
      <w:r>
        <w:t>程序优化的原理</w:t>
      </w:r>
      <w:r>
        <w:rPr>
          <w:rFonts w:hint="eastAsia"/>
        </w:rPr>
        <w:t>和</w:t>
      </w:r>
      <w:r>
        <w:t>基本操作。</w:t>
      </w:r>
    </w:p>
    <w:p w:rsidR="00947724" w:rsidRDefault="00947724" w:rsidP="00947724">
      <w:pPr>
        <w:pStyle w:val="2"/>
      </w:pPr>
      <w:r>
        <w:rPr>
          <w:rFonts w:hint="eastAsia"/>
        </w:rPr>
        <w:t>十一. 程序源代码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4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804000"/>
          <w:kern w:val="0"/>
          <w:sz w:val="20"/>
          <w:szCs w:val="20"/>
          <w:highlight w:val="white"/>
        </w:rPr>
        <w:t>#include &lt;</w:t>
      </w:r>
      <w:proofErr w:type="spellStart"/>
      <w:r>
        <w:rPr>
          <w:rFonts w:ascii="Courier New" w:hAnsi="Courier New" w:cs="Courier New"/>
          <w:color w:val="804000"/>
          <w:kern w:val="0"/>
          <w:sz w:val="20"/>
          <w:szCs w:val="20"/>
          <w:highlight w:val="white"/>
        </w:rPr>
        <w:t>stdio.h</w:t>
      </w:r>
      <w:proofErr w:type="spellEnd"/>
      <w:r>
        <w:rPr>
          <w:rFonts w:ascii="Courier New" w:hAnsi="Courier New" w:cs="Courier New"/>
          <w:color w:val="804000"/>
          <w:kern w:val="0"/>
          <w:sz w:val="20"/>
          <w:szCs w:val="20"/>
          <w:highlight w:val="white"/>
        </w:rPr>
        <w:t>&gt;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4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804000"/>
          <w:kern w:val="0"/>
          <w:sz w:val="20"/>
          <w:szCs w:val="20"/>
          <w:highlight w:val="white"/>
        </w:rPr>
        <w:t>#include "dsk6416.h"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4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804000"/>
          <w:kern w:val="0"/>
          <w:sz w:val="20"/>
          <w:szCs w:val="20"/>
          <w:highlight w:val="white"/>
        </w:rPr>
        <w:t>#include "dsk6416_led.h"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4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804000"/>
          <w:kern w:val="0"/>
          <w:sz w:val="20"/>
          <w:szCs w:val="20"/>
          <w:highlight w:val="white"/>
        </w:rPr>
        <w:t>#include "dsk6416_dip.h"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4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804000"/>
          <w:kern w:val="0"/>
          <w:sz w:val="20"/>
          <w:szCs w:val="20"/>
          <w:highlight w:val="white"/>
        </w:rPr>
        <w:lastRenderedPageBreak/>
        <w:t>#define delay 100000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4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804000"/>
          <w:kern w:val="0"/>
          <w:sz w:val="20"/>
          <w:szCs w:val="20"/>
          <w:highlight w:val="white"/>
        </w:rPr>
        <w:t>#define delay1 50000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main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{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DSK6416_init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初始化所有板子初始函数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DSK6416_LED_init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初始化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LED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DSK6416_DIP_init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初始化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DIP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"Hello World!\n"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while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{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DSK6416_rget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DSK6416_USER_REG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)==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0XE0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只有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DIP0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按下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{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DSK6416_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DSK6416_USER_REG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0XEF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DSK6416_waitusec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delay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DSK6416_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DSK6416_USER_REG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0XE0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DSK6416_waitusec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delay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else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{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DSK6416_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DSK6416_USER_REG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0XE0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DSK6416_rget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DSK6416_USER_REG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)==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0XD0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只有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DIP1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按下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{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DSK6416_rset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DSK6416_USER_REG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0XE0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写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8bit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数值到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CPLD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寄存器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DSK6416_waitusec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delay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DSK6416_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DSK6416_USER_REG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0XE1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DSK6416_waitusec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delay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DSK6416_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DSK6416_USER_REG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0XE2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DSK6416_waitusec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delay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DSK6416_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DSK6416_USER_REG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0XE4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DSK6416_waitusec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delay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DSK6416_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DSK6416_USER_REG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0XE8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DSK6416_waitusec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delay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else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{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DSK6416_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DSK6416_USER_REG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0XE0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DSK6416_rget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DSK6416_USER_REG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)==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0X90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//DIP1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、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按下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{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DSK6416_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DSK6416_USER_REG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0XE0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DSK6416_waitusec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delay1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DSK6416_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DSK6416_USER_REG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0XE1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DSK6416_waitusec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delay1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DSK6416_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DSK6416_USER_REG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0XE2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DSK6416_waitusec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delay1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DSK6416_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DSK6416_USER_REG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0XE4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DSK6416_waitusec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delay1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DSK6416_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DSK6416_USER_REG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0XE8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DSK6416_waitusec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delay1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else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{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DSK6416_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DSK6416_USER_REG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0XE0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:rsidR="00265A12" w:rsidRDefault="00265A12" w:rsidP="00265A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:rsidR="00265A12" w:rsidRDefault="00265A12" w:rsidP="00265A12">
      <w:pPr>
        <w:autoSpaceDE w:val="0"/>
        <w:autoSpaceDN w:val="0"/>
        <w:adjustRightInd w:val="0"/>
        <w:jc w:val="left"/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:rsidR="00265A12" w:rsidRDefault="00265A12" w:rsidP="00947724"/>
    <w:p w:rsidR="00265A12" w:rsidRDefault="00265A12" w:rsidP="00947724">
      <w:r>
        <w:rPr>
          <w:rFonts w:hint="eastAsia"/>
        </w:rPr>
        <w:t>注：</w:t>
      </w:r>
    </w:p>
    <w:p w:rsidR="00265A12" w:rsidRDefault="00265A12" w:rsidP="00947724">
      <w:r>
        <w:rPr>
          <w:rFonts w:hint="eastAsia"/>
        </w:rPr>
        <w:t>1</w:t>
      </w:r>
      <w:r>
        <w:rPr>
          <w:rFonts w:hint="eastAsia"/>
        </w:rPr>
        <w:t>）</w:t>
      </w:r>
      <w:r w:rsidR="00947724" w:rsidRPr="00947724">
        <w:rPr>
          <w:rFonts w:hint="eastAsia"/>
        </w:rPr>
        <w:t>如果想要</w:t>
      </w:r>
      <w:r>
        <w:rPr>
          <w:rFonts w:hint="eastAsia"/>
        </w:rPr>
        <w:t>改变灯的亮灭，</w:t>
      </w:r>
      <w:r w:rsidR="00947724" w:rsidRPr="00947724">
        <w:rPr>
          <w:rFonts w:hint="eastAsia"/>
        </w:rPr>
        <w:t>只需要改变</w:t>
      </w:r>
      <w:r w:rsidR="00947724" w:rsidRPr="00947724">
        <w:rPr>
          <w:rFonts w:hint="eastAsia"/>
        </w:rPr>
        <w:t>delay</w:t>
      </w:r>
      <w:r>
        <w:rPr>
          <w:rFonts w:hint="eastAsia"/>
        </w:rPr>
        <w:t>的数值；</w:t>
      </w:r>
    </w:p>
    <w:p w:rsidR="00265A12" w:rsidRDefault="00265A12" w:rsidP="00947724">
      <w:r>
        <w:rPr>
          <w:rFonts w:hint="eastAsia"/>
        </w:rPr>
        <w:t>2</w:t>
      </w:r>
      <w:r>
        <w:rPr>
          <w:rFonts w:hint="eastAsia"/>
        </w:rPr>
        <w:t>）寄存器高四位代表着按键的状态，其中</w:t>
      </w:r>
      <m:oMath>
        <m:r>
          <m:rPr>
            <m:sty m:val="p"/>
          </m:rPr>
          <w:rPr>
            <w:rFonts w:ascii="Cambria Math" w:hAnsi="Cambria Math"/>
          </w:rPr>
          <m:t xml:space="preserve"> "0" </m:t>
        </m:r>
      </m:oMath>
      <w:r>
        <w:rPr>
          <w:rFonts w:hint="eastAsia"/>
        </w:rPr>
        <w:t>表示按下</w:t>
      </w:r>
      <w:r w:rsidR="00947724" w:rsidRPr="00947724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"</m:t>
        </m:r>
        <m:r>
          <m:rPr>
            <m:sty m:val="p"/>
          </m:rPr>
          <w:rPr>
            <w:rFonts w:ascii="Cambria Math" w:hAnsi="Cambria Math" w:hint="eastAsia"/>
          </w:rPr>
          <m:t>1</m:t>
        </m:r>
        <m:r>
          <m:rPr>
            <m:sty m:val="p"/>
          </m:rPr>
          <w:rPr>
            <w:rFonts w:ascii="Cambria Math" w:hAnsi="Cambria Math"/>
          </w:rPr>
          <m:t xml:space="preserve">" </m:t>
        </m:r>
      </m:oMath>
      <w:r>
        <w:rPr>
          <w:rFonts w:hint="eastAsia"/>
        </w:rPr>
        <w:t>表示抬起（只能读不能写）；</w:t>
      </w:r>
    </w:p>
    <w:p w:rsidR="00947724" w:rsidRDefault="00265A12" w:rsidP="00947724">
      <w:r>
        <w:rPr>
          <w:rFonts w:hint="eastAsia"/>
        </w:rPr>
        <w:t>3</w:t>
      </w:r>
      <w:r>
        <w:rPr>
          <w:rFonts w:hint="eastAsia"/>
        </w:rPr>
        <w:t>）寄存器低</w:t>
      </w:r>
      <w:r w:rsidR="00947724" w:rsidRPr="00947724">
        <w:rPr>
          <w:rFonts w:hint="eastAsia"/>
        </w:rPr>
        <w:t>四位代表着</w:t>
      </w:r>
      <w:r w:rsidR="00947724" w:rsidRPr="00947724">
        <w:rPr>
          <w:rFonts w:hint="eastAsia"/>
        </w:rPr>
        <w:t>LED</w:t>
      </w:r>
      <w:r>
        <w:rPr>
          <w:rFonts w:hint="eastAsia"/>
        </w:rPr>
        <w:t>灯的状态</w:t>
      </w:r>
      <w:r w:rsidR="00947724" w:rsidRPr="00947724">
        <w:rPr>
          <w:rFonts w:hint="eastAsia"/>
        </w:rPr>
        <w:t>，</w:t>
      </w:r>
      <w:r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/>
          </w:rPr>
          <m:t xml:space="preserve"> "0" </m:t>
        </m:r>
      </m:oMath>
      <w:r>
        <w:rPr>
          <w:rFonts w:hint="eastAsia"/>
        </w:rPr>
        <w:t>表示熄灭</w:t>
      </w:r>
      <w:r w:rsidRPr="00947724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"</m:t>
        </m:r>
        <m:r>
          <m:rPr>
            <m:sty m:val="p"/>
          </m:rPr>
          <w:rPr>
            <w:rFonts w:ascii="Cambria Math" w:hAnsi="Cambria Math" w:hint="eastAsia"/>
          </w:rPr>
          <m:t>1</m:t>
        </m:r>
        <m:r>
          <m:rPr>
            <m:sty m:val="p"/>
          </m:rPr>
          <w:rPr>
            <w:rFonts w:ascii="Cambria Math" w:hAnsi="Cambria Math"/>
          </w:rPr>
          <m:t xml:space="preserve">" </m:t>
        </m:r>
      </m:oMath>
      <w:r>
        <w:rPr>
          <w:rFonts w:hint="eastAsia"/>
        </w:rPr>
        <w:t>表示点亮（可读可写）；</w:t>
      </w:r>
      <w:r>
        <w:rPr>
          <w:rFonts w:hint="eastAsia"/>
        </w:rPr>
        <w:t>4</w:t>
      </w:r>
      <w:r>
        <w:rPr>
          <w:rFonts w:hint="eastAsia"/>
        </w:rPr>
        <w:t>）可以通过读取及修改寄存器的数值来获取按键、</w:t>
      </w:r>
      <w:r>
        <w:t>LED</w:t>
      </w:r>
      <w:r>
        <w:rPr>
          <w:rFonts w:hint="eastAsia"/>
        </w:rPr>
        <w:t>灯的状态以及改变</w:t>
      </w:r>
      <w:r>
        <w:rPr>
          <w:rFonts w:hint="eastAsia"/>
        </w:rPr>
        <w:t>LED</w:t>
      </w:r>
      <w:r>
        <w:rPr>
          <w:rFonts w:hint="eastAsia"/>
        </w:rPr>
        <w:t>灯的状态。</w:t>
      </w:r>
    </w:p>
    <w:p w:rsidR="00467ACA" w:rsidRDefault="00467ACA" w:rsidP="00467ACA">
      <w:pPr>
        <w:pStyle w:val="2"/>
      </w:pPr>
      <w:r>
        <w:rPr>
          <w:rFonts w:hint="eastAsia"/>
        </w:rPr>
        <w:t xml:space="preserve">十二. </w:t>
      </w:r>
      <w:r w:rsidR="003E69AC" w:rsidRPr="003E69AC">
        <w:rPr>
          <w:rFonts w:hint="eastAsia"/>
        </w:rPr>
        <w:t>组内分工描述</w:t>
      </w:r>
    </w:p>
    <w:p w:rsidR="00630F4C" w:rsidRDefault="00A92699" w:rsidP="00630F4C">
      <w:pPr>
        <w:ind w:firstLineChars="200" w:firstLine="420"/>
      </w:pPr>
      <w:r>
        <w:rPr>
          <w:rFonts w:hint="eastAsia"/>
        </w:rPr>
        <w:t>刘嘉天</w:t>
      </w:r>
      <w:r w:rsidR="00630F4C">
        <w:rPr>
          <w:rFonts w:hint="eastAsia"/>
        </w:rPr>
        <w:t>主要负责相关头文件、库文件以及</w:t>
      </w:r>
      <w:proofErr w:type="spellStart"/>
      <w:r w:rsidR="00630F4C">
        <w:rPr>
          <w:rFonts w:hint="eastAsia"/>
        </w:rPr>
        <w:t>cmd</w:t>
      </w:r>
      <w:proofErr w:type="spellEnd"/>
      <w:r w:rsidR="00630F4C">
        <w:rPr>
          <w:rFonts w:hint="eastAsia"/>
        </w:rPr>
        <w:t>文件等相关配置操作，程序流程的分析和设计，程序算法的编程实现；</w:t>
      </w:r>
      <w:r w:rsidR="00693C1F">
        <w:rPr>
          <w:rFonts w:hint="eastAsia"/>
        </w:rPr>
        <w:t>王</w:t>
      </w:r>
      <w:proofErr w:type="gramStart"/>
      <w:r w:rsidR="00693C1F">
        <w:rPr>
          <w:rFonts w:hint="eastAsia"/>
        </w:rPr>
        <w:t>波龙</w:t>
      </w:r>
      <w:r w:rsidR="00630F4C">
        <w:rPr>
          <w:rFonts w:hint="eastAsia"/>
        </w:rPr>
        <w:t>主要</w:t>
      </w:r>
      <w:proofErr w:type="gramEnd"/>
      <w:r w:rsidR="00630F4C">
        <w:rPr>
          <w:rFonts w:hint="eastAsia"/>
        </w:rPr>
        <w:t>负责</w:t>
      </w:r>
      <w:r w:rsidR="00630F4C">
        <w:t>开发环境</w:t>
      </w:r>
      <w:r w:rsidR="00560FDB">
        <w:rPr>
          <w:rFonts w:hint="eastAsia"/>
        </w:rPr>
        <w:t>的熟悉，</w:t>
      </w:r>
      <w:r w:rsidR="00630F4C">
        <w:rPr>
          <w:rFonts w:hint="eastAsia"/>
        </w:rPr>
        <w:t>项目</w:t>
      </w:r>
      <w:r w:rsidR="00630F4C">
        <w:t>工程</w:t>
      </w:r>
      <w:r w:rsidR="00560FDB">
        <w:rPr>
          <w:rFonts w:hint="eastAsia"/>
        </w:rPr>
        <w:t>的建立</w:t>
      </w:r>
      <w:r w:rsidR="00630F4C">
        <w:rPr>
          <w:rFonts w:hint="eastAsia"/>
        </w:rPr>
        <w:t>，</w:t>
      </w:r>
      <w:r w:rsidR="00630F4C">
        <w:rPr>
          <w:rFonts w:hint="eastAsia"/>
        </w:rPr>
        <w:t>CPLD</w:t>
      </w:r>
      <w:r w:rsidR="00630F4C">
        <w:rPr>
          <w:rFonts w:hint="eastAsia"/>
        </w:rPr>
        <w:t>寄存器的使用和</w:t>
      </w:r>
      <w:r w:rsidR="00630F4C">
        <w:t>设置</w:t>
      </w:r>
      <w:r w:rsidR="00630F4C">
        <w:rPr>
          <w:rFonts w:hint="eastAsia"/>
        </w:rPr>
        <w:t>，以及后期程序的调试与优化。</w:t>
      </w:r>
      <w:proofErr w:type="gramStart"/>
      <w:r w:rsidR="00693C1F">
        <w:rPr>
          <w:rFonts w:hint="eastAsia"/>
        </w:rPr>
        <w:t>陈子瑞后勤</w:t>
      </w:r>
      <w:proofErr w:type="gramEnd"/>
      <w:r w:rsidR="00693C1F">
        <w:rPr>
          <w:rFonts w:hint="eastAsia"/>
        </w:rPr>
        <w:t>服务。</w:t>
      </w:r>
    </w:p>
    <w:p w:rsidR="00630F4C" w:rsidRPr="00630F4C" w:rsidRDefault="00630F4C"/>
    <w:sectPr w:rsidR="00630F4C" w:rsidRPr="00630F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0D2D" w:rsidRDefault="00AB0D2D" w:rsidP="004152C2">
      <w:r>
        <w:separator/>
      </w:r>
    </w:p>
  </w:endnote>
  <w:endnote w:type="continuationSeparator" w:id="0">
    <w:p w:rsidR="00AB0D2D" w:rsidRDefault="00AB0D2D" w:rsidP="004152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0D2D" w:rsidRDefault="00AB0D2D" w:rsidP="004152C2">
      <w:r>
        <w:separator/>
      </w:r>
    </w:p>
  </w:footnote>
  <w:footnote w:type="continuationSeparator" w:id="0">
    <w:p w:rsidR="00AB0D2D" w:rsidRDefault="00AB0D2D" w:rsidP="004152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643CE"/>
    <w:multiLevelType w:val="hybridMultilevel"/>
    <w:tmpl w:val="FA2880E2"/>
    <w:lvl w:ilvl="0" w:tplc="5494121E">
      <w:start w:val="1"/>
      <w:numFmt w:val="decimal"/>
      <w:lvlText w:val="8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20076F"/>
    <w:multiLevelType w:val="hybridMultilevel"/>
    <w:tmpl w:val="9588319E"/>
    <w:lvl w:ilvl="0" w:tplc="82B26F52">
      <w:start w:val="1"/>
      <w:numFmt w:val="decimal"/>
      <w:lvlText w:val="6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EC7DFE"/>
    <w:multiLevelType w:val="hybridMultilevel"/>
    <w:tmpl w:val="983473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644ACF"/>
    <w:multiLevelType w:val="hybridMultilevel"/>
    <w:tmpl w:val="D376E41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8B28A5"/>
    <w:multiLevelType w:val="hybridMultilevel"/>
    <w:tmpl w:val="0B5E57E8"/>
    <w:lvl w:ilvl="0" w:tplc="5494121E">
      <w:start w:val="1"/>
      <w:numFmt w:val="decimal"/>
      <w:lvlText w:val="8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98C37D9"/>
    <w:multiLevelType w:val="hybridMultilevel"/>
    <w:tmpl w:val="BE9AB2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EDD81C88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F6F19EB"/>
    <w:multiLevelType w:val="hybridMultilevel"/>
    <w:tmpl w:val="6C14BE08"/>
    <w:lvl w:ilvl="0" w:tplc="3D7C494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FE37531"/>
    <w:multiLevelType w:val="hybridMultilevel"/>
    <w:tmpl w:val="199E2FB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01D246F"/>
    <w:multiLevelType w:val="hybridMultilevel"/>
    <w:tmpl w:val="8D5A1E46"/>
    <w:lvl w:ilvl="0" w:tplc="8C2E4A22">
      <w:start w:val="2"/>
      <w:numFmt w:val="decimal"/>
      <w:lvlText w:val="（%1）"/>
      <w:lvlJc w:val="left"/>
      <w:pPr>
        <w:ind w:left="192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53775FD3"/>
    <w:multiLevelType w:val="singleLevel"/>
    <w:tmpl w:val="53775FD3"/>
    <w:lvl w:ilvl="0">
      <w:start w:val="3"/>
      <w:numFmt w:val="decimal"/>
      <w:suff w:val="nothing"/>
      <w:lvlText w:val="%1."/>
      <w:lvlJc w:val="left"/>
    </w:lvl>
  </w:abstractNum>
  <w:abstractNum w:abstractNumId="10" w15:restartNumberingAfterBreak="0">
    <w:nsid w:val="569B3C10"/>
    <w:multiLevelType w:val="hybridMultilevel"/>
    <w:tmpl w:val="68BA439E"/>
    <w:lvl w:ilvl="0" w:tplc="DED04E9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6F365A2"/>
    <w:multiLevelType w:val="hybridMultilevel"/>
    <w:tmpl w:val="8B3E60A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7CE4A4C"/>
    <w:multiLevelType w:val="hybridMultilevel"/>
    <w:tmpl w:val="C3841E18"/>
    <w:lvl w:ilvl="0" w:tplc="CA861D5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D5B484F"/>
    <w:multiLevelType w:val="hybridMultilevel"/>
    <w:tmpl w:val="8E5CE0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1386829"/>
    <w:multiLevelType w:val="hybridMultilevel"/>
    <w:tmpl w:val="8FCAA832"/>
    <w:lvl w:ilvl="0" w:tplc="EF148CB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A83623D"/>
    <w:multiLevelType w:val="hybridMultilevel"/>
    <w:tmpl w:val="28CEBFC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DF22E1D"/>
    <w:multiLevelType w:val="hybridMultilevel"/>
    <w:tmpl w:val="B68CC26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EA17339"/>
    <w:multiLevelType w:val="hybridMultilevel"/>
    <w:tmpl w:val="7A72F0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4E758C"/>
    <w:multiLevelType w:val="hybridMultilevel"/>
    <w:tmpl w:val="248A2370"/>
    <w:lvl w:ilvl="0" w:tplc="3676C5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68A6B9E"/>
    <w:multiLevelType w:val="hybridMultilevel"/>
    <w:tmpl w:val="AECEBD86"/>
    <w:lvl w:ilvl="0" w:tplc="84B462B4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8"/>
  </w:num>
  <w:num w:numId="3">
    <w:abstractNumId w:val="8"/>
  </w:num>
  <w:num w:numId="4">
    <w:abstractNumId w:val="6"/>
  </w:num>
  <w:num w:numId="5">
    <w:abstractNumId w:val="10"/>
  </w:num>
  <w:num w:numId="6">
    <w:abstractNumId w:val="14"/>
  </w:num>
  <w:num w:numId="7">
    <w:abstractNumId w:val="9"/>
  </w:num>
  <w:num w:numId="8">
    <w:abstractNumId w:val="7"/>
  </w:num>
  <w:num w:numId="9">
    <w:abstractNumId w:val="17"/>
  </w:num>
  <w:num w:numId="10">
    <w:abstractNumId w:val="13"/>
  </w:num>
  <w:num w:numId="11">
    <w:abstractNumId w:val="2"/>
  </w:num>
  <w:num w:numId="12">
    <w:abstractNumId w:val="19"/>
  </w:num>
  <w:num w:numId="13">
    <w:abstractNumId w:val="3"/>
  </w:num>
  <w:num w:numId="14">
    <w:abstractNumId w:val="5"/>
  </w:num>
  <w:num w:numId="15">
    <w:abstractNumId w:val="1"/>
  </w:num>
  <w:num w:numId="16">
    <w:abstractNumId w:val="0"/>
  </w:num>
  <w:num w:numId="17">
    <w:abstractNumId w:val="4"/>
  </w:num>
  <w:num w:numId="18">
    <w:abstractNumId w:val="15"/>
  </w:num>
  <w:num w:numId="19">
    <w:abstractNumId w:val="11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0B1D"/>
    <w:rsid w:val="000147AB"/>
    <w:rsid w:val="0001566E"/>
    <w:rsid w:val="0002439D"/>
    <w:rsid w:val="00026109"/>
    <w:rsid w:val="00027C93"/>
    <w:rsid w:val="00030082"/>
    <w:rsid w:val="00032143"/>
    <w:rsid w:val="000325C5"/>
    <w:rsid w:val="0003649E"/>
    <w:rsid w:val="00043FE1"/>
    <w:rsid w:val="000479EB"/>
    <w:rsid w:val="00052EB6"/>
    <w:rsid w:val="00054E36"/>
    <w:rsid w:val="00054EDA"/>
    <w:rsid w:val="00055156"/>
    <w:rsid w:val="00056593"/>
    <w:rsid w:val="00073E2E"/>
    <w:rsid w:val="00076A57"/>
    <w:rsid w:val="0008159F"/>
    <w:rsid w:val="00082098"/>
    <w:rsid w:val="00082105"/>
    <w:rsid w:val="00083943"/>
    <w:rsid w:val="00083AA0"/>
    <w:rsid w:val="00083B4C"/>
    <w:rsid w:val="00087BAA"/>
    <w:rsid w:val="00091864"/>
    <w:rsid w:val="000A2615"/>
    <w:rsid w:val="000A7FD8"/>
    <w:rsid w:val="000B10B5"/>
    <w:rsid w:val="000B3080"/>
    <w:rsid w:val="000B3311"/>
    <w:rsid w:val="000B61C0"/>
    <w:rsid w:val="000B7FE6"/>
    <w:rsid w:val="000C533D"/>
    <w:rsid w:val="000C5FFA"/>
    <w:rsid w:val="000D2340"/>
    <w:rsid w:val="000D688E"/>
    <w:rsid w:val="000E3098"/>
    <w:rsid w:val="000E5693"/>
    <w:rsid w:val="000E6AAC"/>
    <w:rsid w:val="000F051C"/>
    <w:rsid w:val="000F2DA2"/>
    <w:rsid w:val="000F68E7"/>
    <w:rsid w:val="000F778A"/>
    <w:rsid w:val="0010428C"/>
    <w:rsid w:val="00104306"/>
    <w:rsid w:val="00106EC1"/>
    <w:rsid w:val="00111843"/>
    <w:rsid w:val="00117A14"/>
    <w:rsid w:val="00120A9A"/>
    <w:rsid w:val="00127111"/>
    <w:rsid w:val="001274ED"/>
    <w:rsid w:val="0013092A"/>
    <w:rsid w:val="00130E65"/>
    <w:rsid w:val="00131626"/>
    <w:rsid w:val="00140B21"/>
    <w:rsid w:val="00152558"/>
    <w:rsid w:val="00154F70"/>
    <w:rsid w:val="001560E1"/>
    <w:rsid w:val="00166B79"/>
    <w:rsid w:val="00166E21"/>
    <w:rsid w:val="00167BAE"/>
    <w:rsid w:val="00167ED1"/>
    <w:rsid w:val="00180B1D"/>
    <w:rsid w:val="0018298B"/>
    <w:rsid w:val="001851D2"/>
    <w:rsid w:val="00193DC1"/>
    <w:rsid w:val="0019704D"/>
    <w:rsid w:val="001A29BD"/>
    <w:rsid w:val="001A2B23"/>
    <w:rsid w:val="001B1FAA"/>
    <w:rsid w:val="001B458F"/>
    <w:rsid w:val="001B71A8"/>
    <w:rsid w:val="001C5394"/>
    <w:rsid w:val="001D405F"/>
    <w:rsid w:val="001D587A"/>
    <w:rsid w:val="001D6772"/>
    <w:rsid w:val="001E1BA3"/>
    <w:rsid w:val="001E2597"/>
    <w:rsid w:val="001E318D"/>
    <w:rsid w:val="001E4EDB"/>
    <w:rsid w:val="001E5096"/>
    <w:rsid w:val="001E591F"/>
    <w:rsid w:val="001E67D5"/>
    <w:rsid w:val="001E6A39"/>
    <w:rsid w:val="001E787D"/>
    <w:rsid w:val="001F0386"/>
    <w:rsid w:val="001F5EB0"/>
    <w:rsid w:val="001F7E9C"/>
    <w:rsid w:val="00202716"/>
    <w:rsid w:val="00202C05"/>
    <w:rsid w:val="00204AED"/>
    <w:rsid w:val="00207C7C"/>
    <w:rsid w:val="00212FE3"/>
    <w:rsid w:val="002133E1"/>
    <w:rsid w:val="00225047"/>
    <w:rsid w:val="00230D52"/>
    <w:rsid w:val="00232D8D"/>
    <w:rsid w:val="002368D6"/>
    <w:rsid w:val="00237DF2"/>
    <w:rsid w:val="00240888"/>
    <w:rsid w:val="00242021"/>
    <w:rsid w:val="00243CCA"/>
    <w:rsid w:val="00244382"/>
    <w:rsid w:val="00247286"/>
    <w:rsid w:val="00250923"/>
    <w:rsid w:val="00252528"/>
    <w:rsid w:val="002552EF"/>
    <w:rsid w:val="002553D8"/>
    <w:rsid w:val="00255EF6"/>
    <w:rsid w:val="002569C3"/>
    <w:rsid w:val="00256BBD"/>
    <w:rsid w:val="002606E5"/>
    <w:rsid w:val="00261BBA"/>
    <w:rsid w:val="00262658"/>
    <w:rsid w:val="002650C9"/>
    <w:rsid w:val="00265199"/>
    <w:rsid w:val="00265A12"/>
    <w:rsid w:val="00270600"/>
    <w:rsid w:val="0027440E"/>
    <w:rsid w:val="00274B37"/>
    <w:rsid w:val="002751A3"/>
    <w:rsid w:val="00275EC0"/>
    <w:rsid w:val="00277A8E"/>
    <w:rsid w:val="00277DBC"/>
    <w:rsid w:val="00277EEB"/>
    <w:rsid w:val="0028099A"/>
    <w:rsid w:val="00280E36"/>
    <w:rsid w:val="00282BDA"/>
    <w:rsid w:val="00292569"/>
    <w:rsid w:val="002933B3"/>
    <w:rsid w:val="00293926"/>
    <w:rsid w:val="00296028"/>
    <w:rsid w:val="002A5CE3"/>
    <w:rsid w:val="002B08DF"/>
    <w:rsid w:val="002B21A5"/>
    <w:rsid w:val="002B3931"/>
    <w:rsid w:val="002B4B20"/>
    <w:rsid w:val="002C0296"/>
    <w:rsid w:val="002C6F86"/>
    <w:rsid w:val="002C7D4E"/>
    <w:rsid w:val="002D15A7"/>
    <w:rsid w:val="002D2E06"/>
    <w:rsid w:val="002D7901"/>
    <w:rsid w:val="002E7FE5"/>
    <w:rsid w:val="00302071"/>
    <w:rsid w:val="003020BB"/>
    <w:rsid w:val="00303A23"/>
    <w:rsid w:val="00305E47"/>
    <w:rsid w:val="00305F9D"/>
    <w:rsid w:val="00306455"/>
    <w:rsid w:val="00310C03"/>
    <w:rsid w:val="003170E4"/>
    <w:rsid w:val="00320872"/>
    <w:rsid w:val="003243C2"/>
    <w:rsid w:val="00324B56"/>
    <w:rsid w:val="00325CAC"/>
    <w:rsid w:val="00325E01"/>
    <w:rsid w:val="003302D5"/>
    <w:rsid w:val="00332878"/>
    <w:rsid w:val="003335DD"/>
    <w:rsid w:val="00341C3C"/>
    <w:rsid w:val="0034204C"/>
    <w:rsid w:val="00346D05"/>
    <w:rsid w:val="003522B7"/>
    <w:rsid w:val="003527F7"/>
    <w:rsid w:val="00353190"/>
    <w:rsid w:val="00363286"/>
    <w:rsid w:val="0036398D"/>
    <w:rsid w:val="00367378"/>
    <w:rsid w:val="00367CDC"/>
    <w:rsid w:val="00370238"/>
    <w:rsid w:val="00370C37"/>
    <w:rsid w:val="0038750F"/>
    <w:rsid w:val="003903E2"/>
    <w:rsid w:val="00394A13"/>
    <w:rsid w:val="0039787E"/>
    <w:rsid w:val="003A0742"/>
    <w:rsid w:val="003B4E87"/>
    <w:rsid w:val="003B6B56"/>
    <w:rsid w:val="003C01B1"/>
    <w:rsid w:val="003C0D94"/>
    <w:rsid w:val="003C3122"/>
    <w:rsid w:val="003D04A0"/>
    <w:rsid w:val="003D4D0A"/>
    <w:rsid w:val="003D57AD"/>
    <w:rsid w:val="003E00C8"/>
    <w:rsid w:val="003E22D9"/>
    <w:rsid w:val="003E69AC"/>
    <w:rsid w:val="003F242F"/>
    <w:rsid w:val="003F6737"/>
    <w:rsid w:val="00402456"/>
    <w:rsid w:val="00407EE4"/>
    <w:rsid w:val="00411BA7"/>
    <w:rsid w:val="00412D70"/>
    <w:rsid w:val="004152C2"/>
    <w:rsid w:val="00426DBF"/>
    <w:rsid w:val="004310A2"/>
    <w:rsid w:val="004314F1"/>
    <w:rsid w:val="00433055"/>
    <w:rsid w:val="00441D66"/>
    <w:rsid w:val="0044683C"/>
    <w:rsid w:val="00453403"/>
    <w:rsid w:val="00460EB7"/>
    <w:rsid w:val="00462EA3"/>
    <w:rsid w:val="00464E97"/>
    <w:rsid w:val="00466C30"/>
    <w:rsid w:val="00467903"/>
    <w:rsid w:val="00467ACA"/>
    <w:rsid w:val="00475127"/>
    <w:rsid w:val="004823B8"/>
    <w:rsid w:val="004825E9"/>
    <w:rsid w:val="00485534"/>
    <w:rsid w:val="00485D35"/>
    <w:rsid w:val="0049455F"/>
    <w:rsid w:val="00497607"/>
    <w:rsid w:val="004979D4"/>
    <w:rsid w:val="004A293C"/>
    <w:rsid w:val="004B46B9"/>
    <w:rsid w:val="004B706A"/>
    <w:rsid w:val="004B7927"/>
    <w:rsid w:val="004C3B8B"/>
    <w:rsid w:val="004C3F7B"/>
    <w:rsid w:val="004C6EB4"/>
    <w:rsid w:val="004C73AA"/>
    <w:rsid w:val="004E2D76"/>
    <w:rsid w:val="004E2F0E"/>
    <w:rsid w:val="004E3392"/>
    <w:rsid w:val="004F00C5"/>
    <w:rsid w:val="004F22BC"/>
    <w:rsid w:val="004F5439"/>
    <w:rsid w:val="004F6CFC"/>
    <w:rsid w:val="00500BB3"/>
    <w:rsid w:val="00501B5E"/>
    <w:rsid w:val="005079D3"/>
    <w:rsid w:val="00521076"/>
    <w:rsid w:val="00531ADA"/>
    <w:rsid w:val="0054365E"/>
    <w:rsid w:val="005465B7"/>
    <w:rsid w:val="005505C4"/>
    <w:rsid w:val="00551616"/>
    <w:rsid w:val="005517D1"/>
    <w:rsid w:val="005601B1"/>
    <w:rsid w:val="00560FDB"/>
    <w:rsid w:val="005712DE"/>
    <w:rsid w:val="00573B6B"/>
    <w:rsid w:val="0057674B"/>
    <w:rsid w:val="00577C8E"/>
    <w:rsid w:val="005805DA"/>
    <w:rsid w:val="00581810"/>
    <w:rsid w:val="00582482"/>
    <w:rsid w:val="00584291"/>
    <w:rsid w:val="00594AD9"/>
    <w:rsid w:val="00595DFC"/>
    <w:rsid w:val="00596F20"/>
    <w:rsid w:val="005A58A2"/>
    <w:rsid w:val="005B1DCE"/>
    <w:rsid w:val="005B4782"/>
    <w:rsid w:val="005C0818"/>
    <w:rsid w:val="005C4593"/>
    <w:rsid w:val="005C4819"/>
    <w:rsid w:val="005C581A"/>
    <w:rsid w:val="005C6720"/>
    <w:rsid w:val="005C782A"/>
    <w:rsid w:val="005E02E2"/>
    <w:rsid w:val="005E468A"/>
    <w:rsid w:val="005E4B69"/>
    <w:rsid w:val="005E547F"/>
    <w:rsid w:val="005E787E"/>
    <w:rsid w:val="00601587"/>
    <w:rsid w:val="006026A6"/>
    <w:rsid w:val="00604E3C"/>
    <w:rsid w:val="00605C65"/>
    <w:rsid w:val="0061191F"/>
    <w:rsid w:val="00620F13"/>
    <w:rsid w:val="00625BCB"/>
    <w:rsid w:val="006262B3"/>
    <w:rsid w:val="00626596"/>
    <w:rsid w:val="00630F4C"/>
    <w:rsid w:val="00635F29"/>
    <w:rsid w:val="006415CB"/>
    <w:rsid w:val="006429BA"/>
    <w:rsid w:val="00643CDB"/>
    <w:rsid w:val="00645E6A"/>
    <w:rsid w:val="00655A96"/>
    <w:rsid w:val="0065646B"/>
    <w:rsid w:val="00660FAE"/>
    <w:rsid w:val="0066626B"/>
    <w:rsid w:val="00666AD0"/>
    <w:rsid w:val="00667C73"/>
    <w:rsid w:val="00674C82"/>
    <w:rsid w:val="006830B7"/>
    <w:rsid w:val="006902D3"/>
    <w:rsid w:val="006915EE"/>
    <w:rsid w:val="00692976"/>
    <w:rsid w:val="00693C1F"/>
    <w:rsid w:val="00696521"/>
    <w:rsid w:val="00696EC2"/>
    <w:rsid w:val="00697F18"/>
    <w:rsid w:val="006A0C82"/>
    <w:rsid w:val="006A2E76"/>
    <w:rsid w:val="006B5E7D"/>
    <w:rsid w:val="006C0B00"/>
    <w:rsid w:val="006C1CC8"/>
    <w:rsid w:val="006D3C7E"/>
    <w:rsid w:val="006F1698"/>
    <w:rsid w:val="006F216D"/>
    <w:rsid w:val="006F5680"/>
    <w:rsid w:val="006F7B3A"/>
    <w:rsid w:val="00705B6C"/>
    <w:rsid w:val="007167B5"/>
    <w:rsid w:val="0072098D"/>
    <w:rsid w:val="00723989"/>
    <w:rsid w:val="00724BCA"/>
    <w:rsid w:val="007304CA"/>
    <w:rsid w:val="00732AC2"/>
    <w:rsid w:val="00743D65"/>
    <w:rsid w:val="00754083"/>
    <w:rsid w:val="007649C6"/>
    <w:rsid w:val="00766190"/>
    <w:rsid w:val="00775435"/>
    <w:rsid w:val="007768A7"/>
    <w:rsid w:val="007775D4"/>
    <w:rsid w:val="0078059C"/>
    <w:rsid w:val="00780968"/>
    <w:rsid w:val="00781665"/>
    <w:rsid w:val="007837BE"/>
    <w:rsid w:val="00783959"/>
    <w:rsid w:val="007861B4"/>
    <w:rsid w:val="007871FF"/>
    <w:rsid w:val="00790D93"/>
    <w:rsid w:val="00792A96"/>
    <w:rsid w:val="007971B1"/>
    <w:rsid w:val="007A5F58"/>
    <w:rsid w:val="007A6A68"/>
    <w:rsid w:val="007A7EFC"/>
    <w:rsid w:val="007B13A1"/>
    <w:rsid w:val="007B17B7"/>
    <w:rsid w:val="007B24A7"/>
    <w:rsid w:val="007B2523"/>
    <w:rsid w:val="007B305C"/>
    <w:rsid w:val="007C1C78"/>
    <w:rsid w:val="007C600A"/>
    <w:rsid w:val="007C73DE"/>
    <w:rsid w:val="007D353D"/>
    <w:rsid w:val="007D7BA2"/>
    <w:rsid w:val="007E4F08"/>
    <w:rsid w:val="007E5347"/>
    <w:rsid w:val="007E7DA6"/>
    <w:rsid w:val="007F38DB"/>
    <w:rsid w:val="007F3EAD"/>
    <w:rsid w:val="007F6995"/>
    <w:rsid w:val="0080260F"/>
    <w:rsid w:val="00804A80"/>
    <w:rsid w:val="008054BE"/>
    <w:rsid w:val="0081578C"/>
    <w:rsid w:val="008161D4"/>
    <w:rsid w:val="00820302"/>
    <w:rsid w:val="0082082D"/>
    <w:rsid w:val="00822FE6"/>
    <w:rsid w:val="0082475C"/>
    <w:rsid w:val="00827774"/>
    <w:rsid w:val="00830B90"/>
    <w:rsid w:val="00844A88"/>
    <w:rsid w:val="008451E9"/>
    <w:rsid w:val="00850A48"/>
    <w:rsid w:val="008628CB"/>
    <w:rsid w:val="00863297"/>
    <w:rsid w:val="00870468"/>
    <w:rsid w:val="008745D2"/>
    <w:rsid w:val="00880196"/>
    <w:rsid w:val="00882744"/>
    <w:rsid w:val="00883F6C"/>
    <w:rsid w:val="00887D1D"/>
    <w:rsid w:val="008935F3"/>
    <w:rsid w:val="008A120F"/>
    <w:rsid w:val="008A1CB2"/>
    <w:rsid w:val="008A3195"/>
    <w:rsid w:val="008A5555"/>
    <w:rsid w:val="008B2C7D"/>
    <w:rsid w:val="008B530B"/>
    <w:rsid w:val="008B59C2"/>
    <w:rsid w:val="008B5E80"/>
    <w:rsid w:val="008B5F4E"/>
    <w:rsid w:val="008B739F"/>
    <w:rsid w:val="008C0ACF"/>
    <w:rsid w:val="008D424E"/>
    <w:rsid w:val="008D618F"/>
    <w:rsid w:val="008E0931"/>
    <w:rsid w:val="008E5BB3"/>
    <w:rsid w:val="008F144A"/>
    <w:rsid w:val="008F1DB2"/>
    <w:rsid w:val="008F2858"/>
    <w:rsid w:val="008F3C1A"/>
    <w:rsid w:val="009039B5"/>
    <w:rsid w:val="0090550A"/>
    <w:rsid w:val="00905FD0"/>
    <w:rsid w:val="00906F86"/>
    <w:rsid w:val="00914EFB"/>
    <w:rsid w:val="00915E63"/>
    <w:rsid w:val="00921AEF"/>
    <w:rsid w:val="009245A4"/>
    <w:rsid w:val="00924796"/>
    <w:rsid w:val="009412D4"/>
    <w:rsid w:val="00941E33"/>
    <w:rsid w:val="00947724"/>
    <w:rsid w:val="00947DCA"/>
    <w:rsid w:val="009511D4"/>
    <w:rsid w:val="00953DD1"/>
    <w:rsid w:val="0095556B"/>
    <w:rsid w:val="009624EB"/>
    <w:rsid w:val="00967D15"/>
    <w:rsid w:val="00970B8D"/>
    <w:rsid w:val="0097303D"/>
    <w:rsid w:val="00973C44"/>
    <w:rsid w:val="00980B21"/>
    <w:rsid w:val="00981474"/>
    <w:rsid w:val="009826B8"/>
    <w:rsid w:val="00984052"/>
    <w:rsid w:val="00987C69"/>
    <w:rsid w:val="00990045"/>
    <w:rsid w:val="00990141"/>
    <w:rsid w:val="0099589D"/>
    <w:rsid w:val="00995CB9"/>
    <w:rsid w:val="009964F4"/>
    <w:rsid w:val="009A2D2C"/>
    <w:rsid w:val="009A330E"/>
    <w:rsid w:val="009B4D57"/>
    <w:rsid w:val="009B4F7B"/>
    <w:rsid w:val="009B6CAD"/>
    <w:rsid w:val="009B7AD5"/>
    <w:rsid w:val="009B7FC5"/>
    <w:rsid w:val="009B7FF3"/>
    <w:rsid w:val="009C5D35"/>
    <w:rsid w:val="009E05AB"/>
    <w:rsid w:val="009F2950"/>
    <w:rsid w:val="009F39CB"/>
    <w:rsid w:val="009F4F99"/>
    <w:rsid w:val="009F70A3"/>
    <w:rsid w:val="00A00C0C"/>
    <w:rsid w:val="00A01A14"/>
    <w:rsid w:val="00A05B5E"/>
    <w:rsid w:val="00A06313"/>
    <w:rsid w:val="00A103F6"/>
    <w:rsid w:val="00A14227"/>
    <w:rsid w:val="00A14782"/>
    <w:rsid w:val="00A174B0"/>
    <w:rsid w:val="00A17A8E"/>
    <w:rsid w:val="00A30215"/>
    <w:rsid w:val="00A316D0"/>
    <w:rsid w:val="00A3255C"/>
    <w:rsid w:val="00A4039E"/>
    <w:rsid w:val="00A423A7"/>
    <w:rsid w:val="00A45A8C"/>
    <w:rsid w:val="00A47148"/>
    <w:rsid w:val="00A5031F"/>
    <w:rsid w:val="00A50A80"/>
    <w:rsid w:val="00A52BA5"/>
    <w:rsid w:val="00A5660D"/>
    <w:rsid w:val="00A61D01"/>
    <w:rsid w:val="00A6324D"/>
    <w:rsid w:val="00A63D88"/>
    <w:rsid w:val="00A66550"/>
    <w:rsid w:val="00A70C1F"/>
    <w:rsid w:val="00A770AB"/>
    <w:rsid w:val="00A776F9"/>
    <w:rsid w:val="00A81D4E"/>
    <w:rsid w:val="00A83CDB"/>
    <w:rsid w:val="00A84588"/>
    <w:rsid w:val="00A869E1"/>
    <w:rsid w:val="00A91058"/>
    <w:rsid w:val="00A92699"/>
    <w:rsid w:val="00A93613"/>
    <w:rsid w:val="00A94266"/>
    <w:rsid w:val="00A94417"/>
    <w:rsid w:val="00AA0B85"/>
    <w:rsid w:val="00AA1843"/>
    <w:rsid w:val="00AA1FFD"/>
    <w:rsid w:val="00AA6B97"/>
    <w:rsid w:val="00AA701E"/>
    <w:rsid w:val="00AA70E5"/>
    <w:rsid w:val="00AB0D2D"/>
    <w:rsid w:val="00AB3CAE"/>
    <w:rsid w:val="00AC0949"/>
    <w:rsid w:val="00AC1E17"/>
    <w:rsid w:val="00AC3ECC"/>
    <w:rsid w:val="00AC435F"/>
    <w:rsid w:val="00AD05F4"/>
    <w:rsid w:val="00AD1ACC"/>
    <w:rsid w:val="00AD20B0"/>
    <w:rsid w:val="00AD54A5"/>
    <w:rsid w:val="00AD7F6C"/>
    <w:rsid w:val="00AE1538"/>
    <w:rsid w:val="00AE160D"/>
    <w:rsid w:val="00AE7382"/>
    <w:rsid w:val="00AE7E13"/>
    <w:rsid w:val="00AF05F7"/>
    <w:rsid w:val="00AF4E45"/>
    <w:rsid w:val="00AF4EA6"/>
    <w:rsid w:val="00AF7ACA"/>
    <w:rsid w:val="00B00704"/>
    <w:rsid w:val="00B023D2"/>
    <w:rsid w:val="00B02546"/>
    <w:rsid w:val="00B0465D"/>
    <w:rsid w:val="00B104C1"/>
    <w:rsid w:val="00B173D3"/>
    <w:rsid w:val="00B23C9A"/>
    <w:rsid w:val="00B252AD"/>
    <w:rsid w:val="00B27CDB"/>
    <w:rsid w:val="00B34DB5"/>
    <w:rsid w:val="00B35E35"/>
    <w:rsid w:val="00B36D4E"/>
    <w:rsid w:val="00B533BC"/>
    <w:rsid w:val="00B66734"/>
    <w:rsid w:val="00B77E19"/>
    <w:rsid w:val="00B9134E"/>
    <w:rsid w:val="00B957B4"/>
    <w:rsid w:val="00B95EBA"/>
    <w:rsid w:val="00B95F9A"/>
    <w:rsid w:val="00BA3A05"/>
    <w:rsid w:val="00BB127E"/>
    <w:rsid w:val="00BB4E34"/>
    <w:rsid w:val="00BB7AA2"/>
    <w:rsid w:val="00BC0928"/>
    <w:rsid w:val="00BC23AA"/>
    <w:rsid w:val="00BC49D7"/>
    <w:rsid w:val="00BC5472"/>
    <w:rsid w:val="00BC5C28"/>
    <w:rsid w:val="00BD62A7"/>
    <w:rsid w:val="00BE36BC"/>
    <w:rsid w:val="00BE4037"/>
    <w:rsid w:val="00BE6A8A"/>
    <w:rsid w:val="00BF1C1B"/>
    <w:rsid w:val="00BF256F"/>
    <w:rsid w:val="00BF76D1"/>
    <w:rsid w:val="00C12A8C"/>
    <w:rsid w:val="00C12F2B"/>
    <w:rsid w:val="00C20CB4"/>
    <w:rsid w:val="00C23BA1"/>
    <w:rsid w:val="00C2583D"/>
    <w:rsid w:val="00C26A57"/>
    <w:rsid w:val="00C34DA1"/>
    <w:rsid w:val="00C36DCE"/>
    <w:rsid w:val="00C402DD"/>
    <w:rsid w:val="00C431F4"/>
    <w:rsid w:val="00C47BE9"/>
    <w:rsid w:val="00C517BD"/>
    <w:rsid w:val="00C6234F"/>
    <w:rsid w:val="00C640B3"/>
    <w:rsid w:val="00C65D53"/>
    <w:rsid w:val="00C727EA"/>
    <w:rsid w:val="00C732F4"/>
    <w:rsid w:val="00C7669B"/>
    <w:rsid w:val="00C76EA0"/>
    <w:rsid w:val="00C82D53"/>
    <w:rsid w:val="00C84526"/>
    <w:rsid w:val="00C93E41"/>
    <w:rsid w:val="00CA07AF"/>
    <w:rsid w:val="00CA0FD3"/>
    <w:rsid w:val="00CA3215"/>
    <w:rsid w:val="00CA3504"/>
    <w:rsid w:val="00CB02F7"/>
    <w:rsid w:val="00CB2A44"/>
    <w:rsid w:val="00CB73A0"/>
    <w:rsid w:val="00CC05B8"/>
    <w:rsid w:val="00CC0ACC"/>
    <w:rsid w:val="00CC23FB"/>
    <w:rsid w:val="00CC6347"/>
    <w:rsid w:val="00CC6AD2"/>
    <w:rsid w:val="00CC7772"/>
    <w:rsid w:val="00CF2D5B"/>
    <w:rsid w:val="00CF708F"/>
    <w:rsid w:val="00D02985"/>
    <w:rsid w:val="00D02B06"/>
    <w:rsid w:val="00D03114"/>
    <w:rsid w:val="00D06D1A"/>
    <w:rsid w:val="00D11F83"/>
    <w:rsid w:val="00D12EFC"/>
    <w:rsid w:val="00D23226"/>
    <w:rsid w:val="00D232F9"/>
    <w:rsid w:val="00D3065D"/>
    <w:rsid w:val="00D32BAA"/>
    <w:rsid w:val="00D34EDC"/>
    <w:rsid w:val="00D34F15"/>
    <w:rsid w:val="00D36C0D"/>
    <w:rsid w:val="00D40C79"/>
    <w:rsid w:val="00D40E6B"/>
    <w:rsid w:val="00D424A5"/>
    <w:rsid w:val="00D44D50"/>
    <w:rsid w:val="00D51930"/>
    <w:rsid w:val="00D53F53"/>
    <w:rsid w:val="00D65D3E"/>
    <w:rsid w:val="00D669FB"/>
    <w:rsid w:val="00D67AAB"/>
    <w:rsid w:val="00D67C14"/>
    <w:rsid w:val="00D704AA"/>
    <w:rsid w:val="00D726C3"/>
    <w:rsid w:val="00D74973"/>
    <w:rsid w:val="00D74B71"/>
    <w:rsid w:val="00D75AB0"/>
    <w:rsid w:val="00D76107"/>
    <w:rsid w:val="00D763BB"/>
    <w:rsid w:val="00D77F77"/>
    <w:rsid w:val="00D805F4"/>
    <w:rsid w:val="00D863F8"/>
    <w:rsid w:val="00D86AFB"/>
    <w:rsid w:val="00D907FF"/>
    <w:rsid w:val="00D91F95"/>
    <w:rsid w:val="00D93F8A"/>
    <w:rsid w:val="00DA26DE"/>
    <w:rsid w:val="00DA5D8F"/>
    <w:rsid w:val="00DB1819"/>
    <w:rsid w:val="00DB2DA1"/>
    <w:rsid w:val="00DB53F5"/>
    <w:rsid w:val="00DC180B"/>
    <w:rsid w:val="00DC32A1"/>
    <w:rsid w:val="00DC790D"/>
    <w:rsid w:val="00DE0831"/>
    <w:rsid w:val="00DE234F"/>
    <w:rsid w:val="00DF0B50"/>
    <w:rsid w:val="00DF4706"/>
    <w:rsid w:val="00DF4E7D"/>
    <w:rsid w:val="00E0134B"/>
    <w:rsid w:val="00E04704"/>
    <w:rsid w:val="00E05524"/>
    <w:rsid w:val="00E11091"/>
    <w:rsid w:val="00E13F73"/>
    <w:rsid w:val="00E14E35"/>
    <w:rsid w:val="00E170EC"/>
    <w:rsid w:val="00E17534"/>
    <w:rsid w:val="00E27C83"/>
    <w:rsid w:val="00E27CBB"/>
    <w:rsid w:val="00E33F9F"/>
    <w:rsid w:val="00E40DE8"/>
    <w:rsid w:val="00E46A3D"/>
    <w:rsid w:val="00E476FB"/>
    <w:rsid w:val="00E50123"/>
    <w:rsid w:val="00E612AB"/>
    <w:rsid w:val="00E623EC"/>
    <w:rsid w:val="00E7191E"/>
    <w:rsid w:val="00E7422B"/>
    <w:rsid w:val="00E7422D"/>
    <w:rsid w:val="00E8527C"/>
    <w:rsid w:val="00E86DF8"/>
    <w:rsid w:val="00E9068E"/>
    <w:rsid w:val="00E920B5"/>
    <w:rsid w:val="00E93844"/>
    <w:rsid w:val="00E96201"/>
    <w:rsid w:val="00EA0215"/>
    <w:rsid w:val="00EA282B"/>
    <w:rsid w:val="00EA294C"/>
    <w:rsid w:val="00EC2701"/>
    <w:rsid w:val="00EC5FAE"/>
    <w:rsid w:val="00EE17B3"/>
    <w:rsid w:val="00EE6467"/>
    <w:rsid w:val="00EE6ACF"/>
    <w:rsid w:val="00EE6B1A"/>
    <w:rsid w:val="00EE7054"/>
    <w:rsid w:val="00EF02D6"/>
    <w:rsid w:val="00EF193F"/>
    <w:rsid w:val="00F10842"/>
    <w:rsid w:val="00F15E6B"/>
    <w:rsid w:val="00F170E1"/>
    <w:rsid w:val="00F22BCA"/>
    <w:rsid w:val="00F23161"/>
    <w:rsid w:val="00F25015"/>
    <w:rsid w:val="00F31DE0"/>
    <w:rsid w:val="00F3772D"/>
    <w:rsid w:val="00F42CAB"/>
    <w:rsid w:val="00F452B4"/>
    <w:rsid w:val="00F45CB2"/>
    <w:rsid w:val="00F527EC"/>
    <w:rsid w:val="00F53D7A"/>
    <w:rsid w:val="00F56053"/>
    <w:rsid w:val="00F81EC2"/>
    <w:rsid w:val="00F83931"/>
    <w:rsid w:val="00F84282"/>
    <w:rsid w:val="00F859B5"/>
    <w:rsid w:val="00F86D11"/>
    <w:rsid w:val="00F90C39"/>
    <w:rsid w:val="00F91E50"/>
    <w:rsid w:val="00F9232F"/>
    <w:rsid w:val="00FA00DA"/>
    <w:rsid w:val="00FA091D"/>
    <w:rsid w:val="00FA20B8"/>
    <w:rsid w:val="00FA4F55"/>
    <w:rsid w:val="00FA7945"/>
    <w:rsid w:val="00FB6041"/>
    <w:rsid w:val="00FC1F40"/>
    <w:rsid w:val="00FD48F4"/>
    <w:rsid w:val="00FE0895"/>
    <w:rsid w:val="00FE5D97"/>
    <w:rsid w:val="00FF04B0"/>
    <w:rsid w:val="00FF3CA4"/>
    <w:rsid w:val="00FF6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A5F0AD"/>
  <w15:chartTrackingRefBased/>
  <w15:docId w15:val="{A3FCACE1-4B08-406C-BA15-92779FB52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微软雅黑" w:hAnsi="Arial" w:cstheme="minorBidi"/>
        <w:color w:val="808080"/>
        <w:kern w:val="2"/>
        <w:sz w:val="32"/>
        <w:szCs w:val="3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193F"/>
    <w:pPr>
      <w:widowControl w:val="0"/>
    </w:pPr>
    <w:rPr>
      <w:rFonts w:ascii="Times New Roman" w:eastAsiaTheme="minorEastAsia" w:hAnsi="Times New Roman" w:cstheme="minorEastAsia"/>
      <w:color w:val="auto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rsid w:val="00167BAE"/>
    <w:pPr>
      <w:keepNext/>
      <w:keepLines/>
      <w:spacing w:before="340" w:after="330" w:line="578" w:lineRule="auto"/>
      <w:outlineLvl w:val="0"/>
    </w:pPr>
    <w:rPr>
      <w:rFonts w:asciiTheme="majorEastAsia" w:eastAsiaTheme="majorEastAsia" w:hAnsiTheme="majorEastAsia" w:cstheme="majorEastAsia"/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67BAE"/>
    <w:pPr>
      <w:keepNext/>
      <w:keepLines/>
      <w:spacing w:before="260" w:after="260" w:line="416" w:lineRule="auto"/>
      <w:outlineLvl w:val="1"/>
    </w:pPr>
    <w:rPr>
      <w:rFonts w:asciiTheme="majorEastAsia" w:eastAsiaTheme="majorEastAsia" w:hAnsiTheme="majorEastAsia" w:cstheme="majorEastAsia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167BAE"/>
    <w:pPr>
      <w:keepNext/>
      <w:keepLines/>
      <w:spacing w:before="260" w:after="260" w:line="416" w:lineRule="auto"/>
      <w:outlineLvl w:val="2"/>
    </w:pPr>
    <w:rPr>
      <w:rFonts w:asciiTheme="majorEastAsia" w:eastAsiaTheme="majorEastAsia" w:hAnsiTheme="majorEastAsia" w:cstheme="majorEastAsia"/>
      <w:b/>
      <w:bCs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F7B3A"/>
    <w:pPr>
      <w:keepNext/>
      <w:keepLines/>
      <w:spacing w:before="280" w:after="290" w:line="376" w:lineRule="auto"/>
      <w:outlineLvl w:val="3"/>
    </w:pPr>
    <w:rPr>
      <w:rFonts w:asciiTheme="majorEastAsia" w:eastAsiaTheme="majorEastAsia" w:hAnsiTheme="majorEastAsia" w:cstheme="majorEastAsia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67BAE"/>
    <w:rPr>
      <w:rFonts w:asciiTheme="majorEastAsia" w:eastAsiaTheme="majorEastAsia" w:hAnsiTheme="majorEastAsia" w:cstheme="majorEastAsia"/>
      <w:b/>
      <w:bCs/>
      <w:color w:val="auto"/>
      <w:kern w:val="44"/>
    </w:rPr>
  </w:style>
  <w:style w:type="character" w:customStyle="1" w:styleId="20">
    <w:name w:val="标题 2 字符"/>
    <w:basedOn w:val="a0"/>
    <w:link w:val="2"/>
    <w:uiPriority w:val="9"/>
    <w:rsid w:val="00167BAE"/>
    <w:rPr>
      <w:rFonts w:asciiTheme="majorEastAsia" w:eastAsiaTheme="majorEastAsia" w:hAnsiTheme="majorEastAsia" w:cstheme="majorEastAsia"/>
      <w:b/>
      <w:bCs/>
      <w:color w:val="auto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167BAE"/>
    <w:rPr>
      <w:rFonts w:asciiTheme="majorEastAsia" w:eastAsiaTheme="majorEastAsia" w:hAnsiTheme="majorEastAsia" w:cstheme="majorEastAsia"/>
      <w:b/>
      <w:bCs/>
      <w:color w:val="auto"/>
      <w:sz w:val="24"/>
      <w:szCs w:val="24"/>
    </w:rPr>
  </w:style>
  <w:style w:type="character" w:styleId="a3">
    <w:name w:val="Placeholder Text"/>
    <w:basedOn w:val="a0"/>
    <w:uiPriority w:val="99"/>
    <w:semiHidden/>
    <w:rsid w:val="004F22BC"/>
    <w:rPr>
      <w:color w:val="808080"/>
    </w:rPr>
  </w:style>
  <w:style w:type="paragraph" w:styleId="TOC">
    <w:name w:val="TOC Heading"/>
    <w:basedOn w:val="1"/>
    <w:next w:val="a"/>
    <w:uiPriority w:val="39"/>
    <w:unhideWhenUsed/>
    <w:qFormat/>
    <w:rsid w:val="00584291"/>
    <w:pPr>
      <w:widowControl/>
      <w:spacing w:before="240" w:after="0"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kern w:val="0"/>
    </w:rPr>
  </w:style>
  <w:style w:type="paragraph" w:styleId="TOC1">
    <w:name w:val="toc 1"/>
    <w:basedOn w:val="a"/>
    <w:next w:val="a"/>
    <w:autoRedefine/>
    <w:uiPriority w:val="39"/>
    <w:unhideWhenUsed/>
    <w:rsid w:val="00584291"/>
  </w:style>
  <w:style w:type="paragraph" w:styleId="TOC2">
    <w:name w:val="toc 2"/>
    <w:basedOn w:val="a"/>
    <w:next w:val="a"/>
    <w:autoRedefine/>
    <w:uiPriority w:val="39"/>
    <w:unhideWhenUsed/>
    <w:rsid w:val="0058429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84291"/>
    <w:pPr>
      <w:ind w:leftChars="400" w:left="840"/>
    </w:pPr>
  </w:style>
  <w:style w:type="character" w:styleId="a4">
    <w:name w:val="Hyperlink"/>
    <w:basedOn w:val="a0"/>
    <w:uiPriority w:val="99"/>
    <w:unhideWhenUsed/>
    <w:rsid w:val="00584291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4152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152C2"/>
    <w:rPr>
      <w:rFonts w:ascii="Times New Roman" w:eastAsia="宋体" w:hAnsi="Times New Roman" w:cs="Times New Roman"/>
      <w:color w:val="auto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152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152C2"/>
    <w:rPr>
      <w:rFonts w:ascii="Times New Roman" w:eastAsia="宋体" w:hAnsi="Times New Roman" w:cs="Times New Roman"/>
      <w:color w:val="auto"/>
      <w:sz w:val="18"/>
      <w:szCs w:val="18"/>
    </w:rPr>
  </w:style>
  <w:style w:type="paragraph" w:styleId="a9">
    <w:name w:val="List Paragraph"/>
    <w:basedOn w:val="a"/>
    <w:uiPriority w:val="34"/>
    <w:qFormat/>
    <w:rsid w:val="00CC0AC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6F7B3A"/>
    <w:rPr>
      <w:rFonts w:asciiTheme="majorEastAsia" w:eastAsiaTheme="majorEastAsia" w:hAnsiTheme="majorEastAsia" w:cstheme="majorEastAsia"/>
      <w:b/>
      <w:bCs/>
      <w:color w:val="auto"/>
      <w:sz w:val="21"/>
      <w:szCs w:val="21"/>
    </w:rPr>
  </w:style>
  <w:style w:type="numbering" w:customStyle="1" w:styleId="11">
    <w:name w:val="无列表1"/>
    <w:next w:val="a2"/>
    <w:uiPriority w:val="99"/>
    <w:semiHidden/>
    <w:unhideWhenUsed/>
    <w:rsid w:val="00AD20B0"/>
  </w:style>
  <w:style w:type="paragraph" w:styleId="aa">
    <w:name w:val="No Spacing"/>
    <w:uiPriority w:val="1"/>
    <w:qFormat/>
    <w:rsid w:val="002C7D4E"/>
    <w:pPr>
      <w:widowControl w:val="0"/>
    </w:pPr>
    <w:rPr>
      <w:rFonts w:ascii="Times New Roman" w:eastAsiaTheme="minorEastAsia" w:hAnsi="Times New Roman" w:cstheme="minorEastAsia"/>
      <w:color w:val="auto"/>
      <w:sz w:val="21"/>
      <w:szCs w:val="21"/>
    </w:rPr>
  </w:style>
  <w:style w:type="paragraph" w:styleId="ab">
    <w:name w:val="Balloon Text"/>
    <w:basedOn w:val="a"/>
    <w:link w:val="ac"/>
    <w:uiPriority w:val="99"/>
    <w:semiHidden/>
    <w:unhideWhenUsed/>
    <w:rsid w:val="00A92699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A92699"/>
    <w:rPr>
      <w:rFonts w:ascii="Times New Roman" w:eastAsiaTheme="minorEastAsia" w:hAnsi="Times New Roman" w:cstheme="minorEastAsia"/>
      <w:color w:val="auto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15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&#33258;&#23450;&#20041;%20Office%20&#27169;&#26495;\&#26631;&#20934;&#25253;&#21578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5E9219-68EF-40AA-AA91-2218153A9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标准报告模板</Template>
  <TotalTime>3</TotalTime>
  <Pages>9</Pages>
  <Words>665</Words>
  <Characters>3793</Characters>
  <Application>Microsoft Office Word</Application>
  <DocSecurity>0</DocSecurity>
  <Lines>31</Lines>
  <Paragraphs>8</Paragraphs>
  <ScaleCrop>false</ScaleCrop>
  <Company>微软中国</Company>
  <LinksUpToDate>false</LinksUpToDate>
  <CharactersWithSpaces>4450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Yichen Zheng</dc:creator>
  <cp:keywords/>
  <dc:description/>
  <cp:lastModifiedBy>liu jiatian</cp:lastModifiedBy>
  <cp:revision>3</cp:revision>
  <cp:lastPrinted>2015-11-12T05:21:00Z</cp:lastPrinted>
  <dcterms:created xsi:type="dcterms:W3CDTF">2019-04-27T12:42:00Z</dcterms:created>
  <dcterms:modified xsi:type="dcterms:W3CDTF">2019-05-12T12:23:00Z</dcterms:modified>
</cp:coreProperties>
</file>